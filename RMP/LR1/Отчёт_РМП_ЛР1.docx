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B8B" w:rsidRPr="00E40AFD" w:rsidRDefault="005D7B8B" w:rsidP="005D7B8B">
      <w:pPr>
        <w:pStyle w:val="ac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ФГАОУ ВО «Севастопольский государственный университет»</w:t>
      </w:r>
    </w:p>
    <w:p w:rsidR="005D7B8B" w:rsidRDefault="005D7B8B" w:rsidP="005D7B8B">
      <w:pPr>
        <w:pStyle w:val="ac"/>
        <w:jc w:val="center"/>
        <w:rPr>
          <w:color w:val="000000"/>
          <w:sz w:val="27"/>
          <w:szCs w:val="27"/>
        </w:rPr>
      </w:pPr>
      <w:r w:rsidRPr="00E40AFD">
        <w:rPr>
          <w:color w:val="000000"/>
          <w:sz w:val="28"/>
          <w:szCs w:val="28"/>
        </w:rPr>
        <w:t>Институт информационных технологий и управления в технических процессах</w:t>
      </w:r>
    </w:p>
    <w:p w:rsidR="005D7B8B" w:rsidRDefault="005D7B8B" w:rsidP="005D7B8B">
      <w:pPr>
        <w:pStyle w:val="ac"/>
        <w:jc w:val="center"/>
        <w:rPr>
          <w:color w:val="000000"/>
          <w:sz w:val="27"/>
          <w:szCs w:val="27"/>
        </w:rPr>
      </w:pPr>
    </w:p>
    <w:p w:rsidR="005D7B8B" w:rsidRDefault="005D7B8B" w:rsidP="005D7B8B">
      <w:pPr>
        <w:pStyle w:val="ac"/>
        <w:jc w:val="center"/>
        <w:rPr>
          <w:color w:val="000000"/>
          <w:sz w:val="27"/>
          <w:szCs w:val="27"/>
        </w:rPr>
      </w:pPr>
    </w:p>
    <w:p w:rsidR="005D7B8B" w:rsidRDefault="005D7B8B" w:rsidP="005D7B8B">
      <w:pPr>
        <w:pStyle w:val="ac"/>
        <w:jc w:val="center"/>
        <w:rPr>
          <w:color w:val="000000"/>
          <w:sz w:val="27"/>
          <w:szCs w:val="27"/>
        </w:rPr>
      </w:pPr>
    </w:p>
    <w:p w:rsidR="005D7B8B" w:rsidRDefault="005D7B8B" w:rsidP="005D7B8B">
      <w:pPr>
        <w:pStyle w:val="ac"/>
        <w:jc w:val="center"/>
        <w:rPr>
          <w:color w:val="000000"/>
          <w:sz w:val="27"/>
          <w:szCs w:val="27"/>
        </w:rPr>
      </w:pPr>
    </w:p>
    <w:p w:rsidR="005D7B8B" w:rsidRDefault="005D7B8B" w:rsidP="005D7B8B">
      <w:pPr>
        <w:pStyle w:val="ac"/>
        <w:jc w:val="center"/>
        <w:rPr>
          <w:color w:val="000000"/>
          <w:sz w:val="27"/>
          <w:szCs w:val="27"/>
        </w:rPr>
      </w:pPr>
    </w:p>
    <w:p w:rsidR="005D7B8B" w:rsidRPr="00E40AFD" w:rsidRDefault="005D7B8B" w:rsidP="0067608D">
      <w:pPr>
        <w:pStyle w:val="1"/>
      </w:pPr>
      <w:r w:rsidRPr="00E40AFD">
        <w:t>ОТЧЁТ</w:t>
      </w:r>
    </w:p>
    <w:p w:rsidR="005D7B8B" w:rsidRPr="00E40AFD" w:rsidRDefault="005D7B8B" w:rsidP="0067608D">
      <w:pPr>
        <w:pStyle w:val="1"/>
        <w:numPr>
          <w:ilvl w:val="0"/>
          <w:numId w:val="0"/>
        </w:numPr>
      </w:pPr>
      <w:r>
        <w:t>ПО ЛАБОРАТОРНОЙ РАБОТЕ №1</w:t>
      </w:r>
    </w:p>
    <w:p w:rsidR="005D7B8B" w:rsidRPr="00E40AFD" w:rsidRDefault="005D7B8B" w:rsidP="0067608D">
      <w:pPr>
        <w:pStyle w:val="1"/>
        <w:numPr>
          <w:ilvl w:val="0"/>
          <w:numId w:val="0"/>
        </w:numPr>
      </w:pPr>
      <w:r w:rsidRPr="00E40AFD">
        <w:t>«</w:t>
      </w:r>
      <w:r w:rsidRPr="00C8000F">
        <w:t xml:space="preserve">ИССЛЕДОВАНИЕ </w:t>
      </w:r>
      <w:r>
        <w:t xml:space="preserve">ПРОЦЕССА СОЗДАНИЯ МОБИЛЬНЫХ ПРИЛОЖЕНИЙ В СРЕДЕ </w:t>
      </w:r>
      <w:r>
        <w:rPr>
          <w:lang w:val="en-US"/>
        </w:rPr>
        <w:t>ANDROID</w:t>
      </w:r>
      <w:r w:rsidRPr="00490878">
        <w:t xml:space="preserve"> </w:t>
      </w:r>
      <w:r>
        <w:rPr>
          <w:lang w:val="en-US"/>
        </w:rPr>
        <w:t>STUDIO</w:t>
      </w:r>
      <w:r w:rsidRPr="00E40AFD">
        <w:t>»</w:t>
      </w:r>
    </w:p>
    <w:p w:rsidR="005D7B8B" w:rsidRPr="00E40AFD" w:rsidRDefault="005D7B8B" w:rsidP="005D7B8B">
      <w:pPr>
        <w:pStyle w:val="ac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дисциплине </w:t>
      </w:r>
      <w:r w:rsidRPr="00C8000F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Разработка мобильных приложений</w:t>
      </w:r>
      <w:r w:rsidRPr="00E40AFD">
        <w:rPr>
          <w:color w:val="000000"/>
          <w:sz w:val="28"/>
          <w:szCs w:val="28"/>
        </w:rPr>
        <w:t>»</w:t>
      </w:r>
    </w:p>
    <w:p w:rsidR="005D7B8B" w:rsidRDefault="005D7B8B" w:rsidP="00C24FB1">
      <w:pPr>
        <w:pStyle w:val="ac"/>
        <w:ind w:firstLine="0"/>
        <w:rPr>
          <w:color w:val="000000"/>
          <w:sz w:val="27"/>
          <w:szCs w:val="27"/>
        </w:rPr>
      </w:pPr>
    </w:p>
    <w:p w:rsidR="005D7B8B" w:rsidRDefault="005D7B8B" w:rsidP="005D7B8B">
      <w:pPr>
        <w:pStyle w:val="ac"/>
        <w:jc w:val="center"/>
        <w:rPr>
          <w:color w:val="000000"/>
          <w:sz w:val="27"/>
          <w:szCs w:val="27"/>
        </w:rPr>
      </w:pPr>
    </w:p>
    <w:p w:rsidR="005D7B8B" w:rsidRPr="00E40AFD" w:rsidRDefault="005D7B8B" w:rsidP="005D7B8B">
      <w:pPr>
        <w:pStyle w:val="ac"/>
        <w:jc w:val="center"/>
        <w:rPr>
          <w:color w:val="000000"/>
          <w:sz w:val="28"/>
          <w:szCs w:val="28"/>
        </w:rPr>
      </w:pPr>
    </w:p>
    <w:p w:rsidR="005D7B8B" w:rsidRPr="00E40AFD" w:rsidRDefault="005D7B8B" w:rsidP="005D7B8B">
      <w:pPr>
        <w:pStyle w:val="ac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Выполнил:</w:t>
      </w:r>
    </w:p>
    <w:p w:rsidR="005D7B8B" w:rsidRPr="00E40AFD" w:rsidRDefault="005D7B8B" w:rsidP="005D7B8B">
      <w:pPr>
        <w:pStyle w:val="ac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студент группы ПИ/б-18-1-о</w:t>
      </w:r>
    </w:p>
    <w:p w:rsidR="005D7B8B" w:rsidRPr="00E40AFD" w:rsidRDefault="0067608D" w:rsidP="005D7B8B">
      <w:pPr>
        <w:pStyle w:val="ac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Шведенко Александр</w:t>
      </w:r>
    </w:p>
    <w:p w:rsidR="005D7B8B" w:rsidRPr="00E40AFD" w:rsidRDefault="005D7B8B" w:rsidP="005D7B8B">
      <w:pPr>
        <w:pStyle w:val="ac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Проверил:</w:t>
      </w:r>
    </w:p>
    <w:p w:rsidR="005D7B8B" w:rsidRDefault="005D7B8B" w:rsidP="005D7B8B">
      <w:pPr>
        <w:pStyle w:val="ac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Петраков В.А.</w:t>
      </w:r>
    </w:p>
    <w:p w:rsidR="0067608D" w:rsidRDefault="0067608D" w:rsidP="005D7B8B">
      <w:pPr>
        <w:pStyle w:val="ac"/>
        <w:jc w:val="center"/>
        <w:rPr>
          <w:color w:val="000000"/>
          <w:sz w:val="28"/>
          <w:szCs w:val="28"/>
        </w:rPr>
      </w:pPr>
    </w:p>
    <w:p w:rsidR="0067608D" w:rsidRDefault="0067608D" w:rsidP="005D7B8B">
      <w:pPr>
        <w:pStyle w:val="ac"/>
        <w:jc w:val="center"/>
        <w:rPr>
          <w:color w:val="000000"/>
          <w:sz w:val="28"/>
          <w:szCs w:val="28"/>
        </w:rPr>
      </w:pPr>
    </w:p>
    <w:p w:rsidR="00C24FB1" w:rsidRDefault="00C24FB1" w:rsidP="005D7B8B">
      <w:pPr>
        <w:pStyle w:val="ac"/>
        <w:jc w:val="center"/>
        <w:rPr>
          <w:color w:val="000000"/>
          <w:sz w:val="28"/>
          <w:szCs w:val="28"/>
        </w:rPr>
      </w:pPr>
    </w:p>
    <w:p w:rsidR="005D7B8B" w:rsidRPr="00E40AFD" w:rsidRDefault="005D7B8B" w:rsidP="005D7B8B">
      <w:pPr>
        <w:pStyle w:val="ac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Севастополь</w:t>
      </w:r>
    </w:p>
    <w:p w:rsidR="0067608D" w:rsidRPr="0067608D" w:rsidRDefault="005D7B8B" w:rsidP="0067608D">
      <w:pPr>
        <w:pStyle w:val="ac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2020</w:t>
      </w:r>
    </w:p>
    <w:p w:rsidR="005D7B8B" w:rsidRDefault="005D7B8B" w:rsidP="0067608D">
      <w:pPr>
        <w:pStyle w:val="2"/>
      </w:pPr>
      <w:r>
        <w:lastRenderedPageBreak/>
        <w:t>ЦЕЛЬ РАБОТЫ</w:t>
      </w:r>
    </w:p>
    <w:p w:rsidR="00C24FB1" w:rsidRPr="00C24FB1" w:rsidRDefault="00C24FB1" w:rsidP="00C24FB1"/>
    <w:p w:rsidR="005D7B8B" w:rsidRPr="003E6001" w:rsidRDefault="005D7B8B" w:rsidP="0067608D">
      <w:pPr>
        <w:rPr>
          <w:lang w:eastAsia="ru-RU"/>
        </w:rPr>
      </w:pPr>
      <w:r w:rsidRPr="003E6001">
        <w:rPr>
          <w:lang w:eastAsia="ru-RU"/>
        </w:rPr>
        <w:t xml:space="preserve">Ознакомиться с процессом написания программы в </w:t>
      </w:r>
      <w:r w:rsidRPr="003E6001">
        <w:rPr>
          <w:lang w:val="en-US"/>
        </w:rPr>
        <w:t>Android</w:t>
      </w:r>
      <w:r w:rsidRPr="003E6001">
        <w:t xml:space="preserve"> </w:t>
      </w:r>
      <w:r w:rsidRPr="003E6001">
        <w:rPr>
          <w:lang w:val="en-US"/>
        </w:rPr>
        <w:t>Studio</w:t>
      </w:r>
      <w:r w:rsidRPr="003E6001">
        <w:rPr>
          <w:lang w:eastAsia="ru-RU"/>
        </w:rPr>
        <w:t xml:space="preserve"> для операционной системы </w:t>
      </w:r>
      <w:r w:rsidRPr="003E6001">
        <w:rPr>
          <w:lang w:val="en-US"/>
        </w:rPr>
        <w:t>Android</w:t>
      </w:r>
      <w:r w:rsidRPr="003E6001">
        <w:t xml:space="preserve">. </w:t>
      </w:r>
      <w:r w:rsidRPr="003E6001">
        <w:rPr>
          <w:lang w:eastAsia="ru-RU"/>
        </w:rPr>
        <w:t xml:space="preserve">Ознакомиться с принципом добавления в программу элементов интерфейса (кнопки, текстовые поля ввода и т.п.) и обработкой событий этих элементов в </w:t>
      </w:r>
      <w:r w:rsidRPr="003E6001">
        <w:rPr>
          <w:lang w:val="en-US"/>
        </w:rPr>
        <w:t>Android</w:t>
      </w:r>
      <w:r w:rsidRPr="003E6001">
        <w:t>.</w:t>
      </w:r>
    </w:p>
    <w:p w:rsidR="005D7B8B" w:rsidRDefault="005D7B8B" w:rsidP="005D7B8B">
      <w:pPr>
        <w:spacing w:line="240" w:lineRule="auto"/>
      </w:pPr>
    </w:p>
    <w:p w:rsidR="005D7B8B" w:rsidRDefault="005D7B8B" w:rsidP="0067608D">
      <w:pPr>
        <w:pStyle w:val="2"/>
      </w:pPr>
      <w:r>
        <w:t>ХОД РАБОТЫ</w:t>
      </w:r>
    </w:p>
    <w:p w:rsidR="00C24FB1" w:rsidRPr="00C24FB1" w:rsidRDefault="00C24FB1" w:rsidP="00C24FB1"/>
    <w:p w:rsidR="005D7B8B" w:rsidRDefault="005D7B8B" w:rsidP="00C24FB1">
      <w:pPr>
        <w:pStyle w:val="3"/>
      </w:pPr>
      <w:r>
        <w:t>Прежде чем писать код программы, мы создаём шаблон.</w:t>
      </w:r>
      <w:r w:rsidRPr="00490878">
        <w:t xml:space="preserve"> Чтобы запустить программу на компьютере, нужно вначале создать и запустить виртуальный смартфон – в эмуляторе Android.</w:t>
      </w:r>
    </w:p>
    <w:p w:rsidR="005D7B8B" w:rsidRDefault="005D7B8B" w:rsidP="00C24FB1">
      <w:pPr>
        <w:pStyle w:val="3"/>
      </w:pPr>
      <w:r w:rsidRPr="00490878">
        <w:t>Откомпилированный и запущенный только что созданный пустой проект, выводит пустую форму activity_main.xml.</w:t>
      </w:r>
      <w:r>
        <w:t xml:space="preserve"> В этой форме мы редактируем вид (дизайн) нашего приложения, тут мы описываем текст, расположение кнопок и т.д.</w:t>
      </w:r>
      <w:r w:rsidR="00C24FB1">
        <w:t xml:space="preserve"> </w:t>
      </w:r>
      <w:r>
        <w:t xml:space="preserve">Содержание формы </w:t>
      </w:r>
      <w:r w:rsidRPr="00490878">
        <w:t>activity_main.xml</w:t>
      </w:r>
      <w:r>
        <w:t xml:space="preserve"> представлено в Приложении А.</w:t>
      </w:r>
    </w:p>
    <w:p w:rsidR="005D7B8B" w:rsidRPr="00562D5F" w:rsidRDefault="005D7B8B" w:rsidP="00C24FB1">
      <w:pPr>
        <w:pStyle w:val="3"/>
      </w:pPr>
      <w:r>
        <w:t xml:space="preserve">Пишем нужный сценарий на языке </w:t>
      </w:r>
      <w:r>
        <w:rPr>
          <w:lang w:val="en-US"/>
        </w:rPr>
        <w:t>Java</w:t>
      </w:r>
      <w:r>
        <w:t>, д</w:t>
      </w:r>
      <w:r w:rsidRPr="00562D5F">
        <w:t>ля того чтобы по нажатию на кнопку происходили нужные нам действи</w:t>
      </w:r>
      <w:r>
        <w:t>я. Файл,</w:t>
      </w:r>
      <w:r w:rsidRPr="00562D5F">
        <w:t xml:space="preserve"> </w:t>
      </w:r>
      <w:r>
        <w:t xml:space="preserve">где лежит код </w:t>
      </w:r>
      <w:r>
        <w:rPr>
          <w:lang w:val="en-US"/>
        </w:rPr>
        <w:t>Java</w:t>
      </w:r>
      <w:r>
        <w:t xml:space="preserve"> называется </w:t>
      </w:r>
      <w:r>
        <w:rPr>
          <w:lang w:val="en-US"/>
        </w:rPr>
        <w:t>MainActivity</w:t>
      </w:r>
      <w:r w:rsidRPr="00562D5F">
        <w:t>.</w:t>
      </w:r>
      <w:r>
        <w:rPr>
          <w:lang w:val="en-US"/>
        </w:rPr>
        <w:t>java</w:t>
      </w:r>
      <w:r w:rsidRPr="00562D5F">
        <w:t>.</w:t>
      </w:r>
    </w:p>
    <w:p w:rsidR="005D7B8B" w:rsidRDefault="005D7B8B" w:rsidP="005D7B8B">
      <w:pPr>
        <w:ind w:firstLine="708"/>
      </w:pPr>
      <w:r>
        <w:t>Содержание данного файла представлено в Приложении А.</w:t>
      </w:r>
    </w:p>
    <w:p w:rsidR="005D7B8B" w:rsidRDefault="005D7B8B" w:rsidP="005D7B8B">
      <w:pPr>
        <w:ind w:firstLine="708"/>
      </w:pPr>
      <w:r>
        <w:t>Протестируем Авторизацию в приложении.</w:t>
      </w:r>
    </w:p>
    <w:p w:rsidR="005D7B8B" w:rsidRDefault="005D7B8B" w:rsidP="00C24FB1">
      <w:pPr>
        <w:pStyle w:val="3"/>
      </w:pPr>
      <w:r>
        <w:t>Тестовый пример №1</w:t>
      </w:r>
    </w:p>
    <w:p w:rsidR="005D7B8B" w:rsidRDefault="005D7B8B" w:rsidP="005D7B8B">
      <w:pPr>
        <w:ind w:firstLine="708"/>
      </w:pPr>
      <w:r>
        <w:t>Вводим правильный логин и пароль – вход выполнен.</w:t>
      </w:r>
    </w:p>
    <w:p w:rsidR="005D7B8B" w:rsidRDefault="005D7B8B" w:rsidP="005D7B8B">
      <w:pPr>
        <w:jc w:val="center"/>
      </w:pPr>
      <w:r w:rsidRPr="00C61AEE">
        <w:rPr>
          <w:noProof/>
          <w:lang w:eastAsia="ru-RU"/>
        </w:rPr>
        <w:lastRenderedPageBreak/>
        <w:drawing>
          <wp:inline distT="0" distB="0" distL="0" distR="0" wp14:anchorId="2E373BCE" wp14:editId="17FE0E5A">
            <wp:extent cx="3371353" cy="6527800"/>
            <wp:effectExtent l="0" t="0" r="635" b="6350"/>
            <wp:docPr id="9" name="Рисунок 9" descr="C:\Users\sanya\Desktop\University\RMP\LR1\Снимок экрана 2021-01-05 1927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nya\Desktop\University\RMP\LR1\Снимок экрана 2021-01-05 19274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69"/>
                    <a:stretch/>
                  </pic:blipFill>
                  <pic:spPr bwMode="auto">
                    <a:xfrm>
                      <a:off x="0" y="0"/>
                      <a:ext cx="3371353" cy="652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7B8B" w:rsidRDefault="005D7B8B" w:rsidP="005D7B8B">
      <w:pPr>
        <w:jc w:val="center"/>
      </w:pPr>
      <w:r>
        <w:t xml:space="preserve">Рисунок 1 – Результат авторизации при правильном </w:t>
      </w:r>
    </w:p>
    <w:p w:rsidR="005D7B8B" w:rsidRDefault="005D7B8B" w:rsidP="005D7B8B">
      <w:pPr>
        <w:jc w:val="center"/>
      </w:pPr>
      <w:r>
        <w:t>вводе логина и пароля</w:t>
      </w:r>
    </w:p>
    <w:p w:rsidR="005D7B8B" w:rsidRPr="004D32BD" w:rsidRDefault="005D7B8B" w:rsidP="00C24FB1">
      <w:pPr>
        <w:pStyle w:val="3"/>
      </w:pPr>
      <w:r w:rsidRPr="004D32BD">
        <w:t>Тестовый пример №2</w:t>
      </w:r>
    </w:p>
    <w:p w:rsidR="005D7B8B" w:rsidRDefault="005D7B8B" w:rsidP="0067608D">
      <w:r>
        <w:t>У нас есть три попытки зайти в аккаунт. Набираем три раза неправильный логин и пароль. Если три попытки были неудачными, то кнопка «</w:t>
      </w:r>
      <w:r w:rsidR="00461262">
        <w:rPr>
          <w:lang w:val="en-US"/>
        </w:rPr>
        <w:t>Log</w:t>
      </w:r>
      <w:r w:rsidR="00461262" w:rsidRPr="00461262">
        <w:t xml:space="preserve"> </w:t>
      </w:r>
      <w:r w:rsidR="00461262">
        <w:rPr>
          <w:lang w:val="en-US"/>
        </w:rPr>
        <w:t>In</w:t>
      </w:r>
      <w:r>
        <w:t>» будет недоступна.</w:t>
      </w:r>
    </w:p>
    <w:p w:rsidR="005D7B8B" w:rsidRPr="00191F90" w:rsidRDefault="00FE12F8" w:rsidP="005D7B8B">
      <w:pPr>
        <w:jc w:val="center"/>
        <w:rPr>
          <w:lang w:val="en-US"/>
        </w:rPr>
      </w:pPr>
      <w:r w:rsidRPr="002A1978">
        <w:lastRenderedPageBreak/>
        <w:drawing>
          <wp:inline distT="0" distB="0" distL="0" distR="0" wp14:anchorId="31435612" wp14:editId="7F49AE0D">
            <wp:extent cx="3524742" cy="66017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B8B" w:rsidRDefault="005D7B8B" w:rsidP="005D7B8B">
      <w:pPr>
        <w:jc w:val="center"/>
      </w:pPr>
      <w:r>
        <w:t xml:space="preserve">Рисунок 2 – Ввод первой неправильной попытки </w:t>
      </w:r>
    </w:p>
    <w:p w:rsidR="005D7B8B" w:rsidRDefault="005D7B8B" w:rsidP="005D7B8B">
      <w:pPr>
        <w:jc w:val="center"/>
      </w:pPr>
      <w:r>
        <w:t>при авторизации</w:t>
      </w:r>
    </w:p>
    <w:p w:rsidR="005D7B8B" w:rsidRDefault="005D7B8B" w:rsidP="005D7B8B">
      <w:pPr>
        <w:jc w:val="center"/>
      </w:pPr>
    </w:p>
    <w:p w:rsidR="005D7B8B" w:rsidRDefault="002E7BE1" w:rsidP="005D7B8B">
      <w:pPr>
        <w:jc w:val="center"/>
      </w:pPr>
      <w:r w:rsidRPr="002E7BE1">
        <w:lastRenderedPageBreak/>
        <w:drawing>
          <wp:inline distT="0" distB="0" distL="0" distR="0" wp14:anchorId="1A4F1CF0" wp14:editId="3F1132CD">
            <wp:extent cx="3629532" cy="6982799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D7B8B" w:rsidRDefault="005D7B8B" w:rsidP="005D7B8B">
      <w:pPr>
        <w:jc w:val="center"/>
      </w:pPr>
      <w:r>
        <w:t xml:space="preserve">Рисунок 3 – Ввод второй неправильной попытки </w:t>
      </w:r>
    </w:p>
    <w:p w:rsidR="005D7B8B" w:rsidRDefault="005D7B8B" w:rsidP="005D7B8B">
      <w:pPr>
        <w:jc w:val="center"/>
      </w:pPr>
      <w:r>
        <w:t>при авторизации</w:t>
      </w:r>
    </w:p>
    <w:p w:rsidR="005D7B8B" w:rsidRDefault="005D7B8B" w:rsidP="005D7B8B">
      <w:pPr>
        <w:jc w:val="center"/>
      </w:pPr>
    </w:p>
    <w:p w:rsidR="005D7B8B" w:rsidRDefault="00FE12F8" w:rsidP="005D7B8B">
      <w:pPr>
        <w:jc w:val="center"/>
      </w:pPr>
      <w:r w:rsidRPr="00FE12F8">
        <w:lastRenderedPageBreak/>
        <w:drawing>
          <wp:inline distT="0" distB="0" distL="0" distR="0" wp14:anchorId="2D0D40C8" wp14:editId="764AE975">
            <wp:extent cx="2915057" cy="5630061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B8B" w:rsidRDefault="005D7B8B" w:rsidP="005D7B8B">
      <w:pPr>
        <w:jc w:val="center"/>
      </w:pPr>
      <w:r>
        <w:t xml:space="preserve">Рисунок 4 – Ввод третьей неправильной попытки </w:t>
      </w:r>
    </w:p>
    <w:p w:rsidR="005D7B8B" w:rsidRDefault="005D7B8B" w:rsidP="005D7B8B">
      <w:pPr>
        <w:jc w:val="center"/>
      </w:pPr>
      <w:r>
        <w:t>при авторизации</w:t>
      </w:r>
    </w:p>
    <w:p w:rsidR="005D7B8B" w:rsidRDefault="005D7B8B" w:rsidP="005D7B8B">
      <w:pPr>
        <w:jc w:val="center"/>
      </w:pPr>
    </w:p>
    <w:p w:rsidR="005D7B8B" w:rsidRDefault="005D7B8B" w:rsidP="0067608D">
      <w:pPr>
        <w:pStyle w:val="1"/>
        <w:numPr>
          <w:ilvl w:val="0"/>
          <w:numId w:val="0"/>
        </w:numPr>
      </w:pPr>
      <w:r w:rsidRPr="00711EAF">
        <w:t>ВЫВОД</w:t>
      </w:r>
    </w:p>
    <w:p w:rsidR="00C24FB1" w:rsidRPr="00C24FB1" w:rsidRDefault="00C24FB1" w:rsidP="00C24FB1"/>
    <w:p w:rsidR="005D7B8B" w:rsidRPr="00711EAF" w:rsidRDefault="005D7B8B" w:rsidP="0067608D">
      <w:pPr>
        <w:rPr>
          <w:lang w:eastAsia="ru-RU"/>
        </w:rPr>
      </w:pPr>
      <w:r w:rsidRPr="00711EAF">
        <w:t xml:space="preserve">В данной лабораторной работе </w:t>
      </w:r>
      <w:r w:rsidRPr="00711EAF">
        <w:rPr>
          <w:lang w:eastAsia="ru-RU"/>
        </w:rPr>
        <w:t xml:space="preserve">ознакомились с процессом написания программы в </w:t>
      </w:r>
      <w:r w:rsidRPr="00711EAF">
        <w:rPr>
          <w:lang w:val="en-US"/>
        </w:rPr>
        <w:t>Android</w:t>
      </w:r>
      <w:r w:rsidRPr="00711EAF">
        <w:t xml:space="preserve"> </w:t>
      </w:r>
      <w:r w:rsidRPr="00711EAF">
        <w:rPr>
          <w:lang w:val="en-US"/>
        </w:rPr>
        <w:t>Studio</w:t>
      </w:r>
      <w:r w:rsidRPr="00711EAF">
        <w:rPr>
          <w:lang w:eastAsia="ru-RU"/>
        </w:rPr>
        <w:t xml:space="preserve"> для операционной системы </w:t>
      </w:r>
      <w:r w:rsidRPr="00711EAF">
        <w:rPr>
          <w:lang w:val="en-US"/>
        </w:rPr>
        <w:t>Android</w:t>
      </w:r>
      <w:r w:rsidRPr="00711EAF">
        <w:t xml:space="preserve">. А также </w:t>
      </w:r>
      <w:r w:rsidRPr="00711EAF">
        <w:rPr>
          <w:lang w:eastAsia="ru-RU"/>
        </w:rPr>
        <w:t xml:space="preserve">ознакомились с принципом добавления в программу элементов интерфейса (кнопки, текстовые поля ввода и т.п.) и обработкой событий этих элементов в </w:t>
      </w:r>
      <w:r w:rsidRPr="00711EAF">
        <w:rPr>
          <w:lang w:val="en-US"/>
        </w:rPr>
        <w:t>Android</w:t>
      </w:r>
      <w:r w:rsidRPr="00711EAF">
        <w:t>.</w:t>
      </w:r>
    </w:p>
    <w:p w:rsidR="005D7B8B" w:rsidRDefault="005D7B8B" w:rsidP="005D7B8B">
      <w:r>
        <w:br w:type="page"/>
      </w:r>
    </w:p>
    <w:p w:rsidR="008F2DB4" w:rsidRPr="00224014" w:rsidRDefault="00224014" w:rsidP="008F2DB4">
      <w:pPr>
        <w:pStyle w:val="1"/>
        <w:numPr>
          <w:ilvl w:val="0"/>
          <w:numId w:val="0"/>
        </w:numPr>
      </w:pPr>
      <w:r>
        <w:lastRenderedPageBreak/>
        <w:t>Контрольные вопросы</w:t>
      </w:r>
    </w:p>
    <w:p w:rsidR="00224014" w:rsidRPr="008F2DB4" w:rsidRDefault="008F2DB4" w:rsidP="008F2DB4">
      <w:pPr>
        <w:pStyle w:val="ad"/>
        <w:numPr>
          <w:ilvl w:val="0"/>
          <w:numId w:val="17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340268">
        <w:t>Какие языки программирования поддерживаются для разработки приложений Android?</w:t>
      </w:r>
    </w:p>
    <w:p w:rsidR="00224014" w:rsidRPr="00224014" w:rsidRDefault="00224014" w:rsidP="008F2DB4">
      <w:pPr>
        <w:pStyle w:val="ad"/>
        <w:numPr>
          <w:ilvl w:val="0"/>
          <w:numId w:val="18"/>
        </w:numPr>
        <w:rPr>
          <w:lang w:eastAsia="ru-RU"/>
        </w:rPr>
      </w:pPr>
      <w:r w:rsidRPr="00224014">
        <w:rPr>
          <w:lang w:eastAsia="ru-RU"/>
        </w:rPr>
        <w:t>Java</w:t>
      </w:r>
    </w:p>
    <w:p w:rsidR="00224014" w:rsidRPr="00224014" w:rsidRDefault="00224014" w:rsidP="008F2DB4">
      <w:pPr>
        <w:pStyle w:val="ad"/>
        <w:numPr>
          <w:ilvl w:val="0"/>
          <w:numId w:val="18"/>
        </w:numPr>
        <w:rPr>
          <w:lang w:eastAsia="ru-RU"/>
        </w:rPr>
      </w:pPr>
      <w:r w:rsidRPr="00224014">
        <w:rPr>
          <w:lang w:eastAsia="ru-RU"/>
        </w:rPr>
        <w:t>Kotlin</w:t>
      </w:r>
    </w:p>
    <w:p w:rsidR="00224014" w:rsidRPr="00224014" w:rsidRDefault="00224014" w:rsidP="008F2DB4">
      <w:pPr>
        <w:pStyle w:val="ad"/>
        <w:numPr>
          <w:ilvl w:val="0"/>
          <w:numId w:val="18"/>
        </w:numPr>
        <w:rPr>
          <w:lang w:eastAsia="ru-RU"/>
        </w:rPr>
      </w:pPr>
      <w:r w:rsidRPr="00224014">
        <w:rPr>
          <w:lang w:eastAsia="ru-RU"/>
        </w:rPr>
        <w:t>С/С++ </w:t>
      </w:r>
    </w:p>
    <w:p w:rsidR="00224014" w:rsidRPr="00224014" w:rsidRDefault="00224014" w:rsidP="008F2DB4">
      <w:pPr>
        <w:pStyle w:val="ad"/>
        <w:numPr>
          <w:ilvl w:val="0"/>
          <w:numId w:val="18"/>
        </w:numPr>
        <w:rPr>
          <w:lang w:eastAsia="ru-RU"/>
        </w:rPr>
      </w:pPr>
      <w:r w:rsidRPr="00224014">
        <w:rPr>
          <w:lang w:eastAsia="ru-RU"/>
        </w:rPr>
        <w:t>Python. </w:t>
      </w:r>
    </w:p>
    <w:p w:rsidR="00224014" w:rsidRPr="00224014" w:rsidRDefault="00224014" w:rsidP="008F2DB4">
      <w:pPr>
        <w:pStyle w:val="ad"/>
        <w:numPr>
          <w:ilvl w:val="0"/>
          <w:numId w:val="18"/>
        </w:numPr>
        <w:rPr>
          <w:lang w:eastAsia="ru-RU"/>
        </w:rPr>
      </w:pPr>
      <w:r w:rsidRPr="00224014">
        <w:rPr>
          <w:lang w:eastAsia="ru-RU"/>
        </w:rPr>
        <w:t>BASIC. </w:t>
      </w:r>
    </w:p>
    <w:p w:rsidR="00224014" w:rsidRPr="00224014" w:rsidRDefault="00224014" w:rsidP="008F2DB4">
      <w:pPr>
        <w:pStyle w:val="ad"/>
        <w:numPr>
          <w:ilvl w:val="0"/>
          <w:numId w:val="18"/>
        </w:numPr>
        <w:rPr>
          <w:lang w:eastAsia="ru-RU"/>
        </w:rPr>
      </w:pPr>
      <w:r w:rsidRPr="00224014">
        <w:rPr>
          <w:lang w:eastAsia="ru-RU"/>
        </w:rPr>
        <w:t>Lua (с использованием Corona SDK) </w:t>
      </w:r>
    </w:p>
    <w:p w:rsidR="008F2DB4" w:rsidRPr="008F2DB4" w:rsidRDefault="00224014" w:rsidP="008F2DB4">
      <w:pPr>
        <w:pStyle w:val="ad"/>
        <w:numPr>
          <w:ilvl w:val="0"/>
          <w:numId w:val="18"/>
        </w:numPr>
        <w:rPr>
          <w:lang w:eastAsia="ru-RU"/>
        </w:rPr>
      </w:pPr>
      <w:r w:rsidRPr="00224014">
        <w:rPr>
          <w:lang w:eastAsia="ru-RU"/>
        </w:rPr>
        <w:t>PhoneGap</w:t>
      </w:r>
    </w:p>
    <w:p w:rsidR="008F2DB4" w:rsidRDefault="008F2DB4" w:rsidP="008F2DB4"/>
    <w:p w:rsidR="008F2DB4" w:rsidRPr="00224014" w:rsidRDefault="008F2DB4" w:rsidP="008F2DB4">
      <w:pPr>
        <w:pStyle w:val="ad"/>
        <w:numPr>
          <w:ilvl w:val="0"/>
          <w:numId w:val="17"/>
        </w:numPr>
        <w:ind w:left="0" w:firstLine="709"/>
      </w:pPr>
      <w:r w:rsidRPr="00340268">
        <w:t xml:space="preserve">Зачем создавать AVD для платформы Android версии 1.1 (или любой более старой версии прошивки), если существуют новые версии Android SDK? </w:t>
      </w:r>
    </w:p>
    <w:p w:rsidR="00224014" w:rsidRPr="00224014" w:rsidRDefault="00224014" w:rsidP="00224014">
      <w:pPr>
        <w:rPr>
          <w:sz w:val="24"/>
          <w:szCs w:val="24"/>
          <w:lang w:eastAsia="ru-RU"/>
        </w:rPr>
      </w:pPr>
      <w:r w:rsidRPr="00224014">
        <w:rPr>
          <w:shd w:val="clear" w:color="auto" w:fill="FFFFFF"/>
          <w:lang w:eastAsia="ru-RU"/>
        </w:rPr>
        <w:t>Виртуальное устройство Android (Android Virtual Device, AVD) позволяет разработчику тестировать свои приложения, не имея под рукой телефона с Android. Можно создавать несколько эмуляторов – устройств AVD, с различными видами конфигурации, чтобы эмулировать различные типы реальных телефонов. А для старых версий андройд, более новые версии android sdk вызывают проблемы с совместимостью</w:t>
      </w:r>
    </w:p>
    <w:p w:rsidR="00224014" w:rsidRDefault="00224014" w:rsidP="00224014">
      <w:pPr>
        <w:rPr>
          <w:lang w:eastAsia="ru-RU"/>
        </w:rPr>
      </w:pPr>
    </w:p>
    <w:p w:rsidR="008F2DB4" w:rsidRPr="00224014" w:rsidRDefault="008F2DB4" w:rsidP="008F2DB4">
      <w:pPr>
        <w:pStyle w:val="ad"/>
        <w:numPr>
          <w:ilvl w:val="0"/>
          <w:numId w:val="17"/>
        </w:numPr>
        <w:ind w:left="0" w:firstLine="709"/>
        <w:rPr>
          <w:lang w:eastAsia="ru-RU"/>
        </w:rPr>
      </w:pPr>
      <w:r w:rsidRPr="008F2DB4">
        <w:rPr>
          <w:lang w:eastAsia="ru-RU"/>
        </w:rPr>
        <w:t>Кто входит в состав Альянса разработчиков открытых стандартов мобильных устройств (Open Handset Alliance)?</w:t>
      </w:r>
    </w:p>
    <w:p w:rsidR="00224014" w:rsidRPr="002A1978" w:rsidRDefault="00224014" w:rsidP="00224014">
      <w:pPr>
        <w:rPr>
          <w:sz w:val="24"/>
          <w:szCs w:val="24"/>
          <w:lang w:eastAsia="ru-RU"/>
        </w:rPr>
      </w:pPr>
      <w:r w:rsidRPr="00224014">
        <w:rPr>
          <w:lang w:eastAsia="ru-RU"/>
        </w:rPr>
        <w:t>Основные</w:t>
      </w:r>
      <w:r w:rsidRPr="002A1978">
        <w:rPr>
          <w:lang w:eastAsia="ru-RU"/>
        </w:rPr>
        <w:t xml:space="preserve"> </w:t>
      </w:r>
      <w:r w:rsidRPr="00224014">
        <w:rPr>
          <w:lang w:eastAsia="ru-RU"/>
        </w:rPr>
        <w:t>участники</w:t>
      </w:r>
      <w:r w:rsidRPr="008F2DB4">
        <w:rPr>
          <w:lang w:val="en-US" w:eastAsia="ru-RU"/>
        </w:rPr>
        <w:t> OHA</w:t>
      </w:r>
    </w:p>
    <w:p w:rsidR="00224014" w:rsidRPr="002A1978" w:rsidRDefault="00224014" w:rsidP="00224014">
      <w:pPr>
        <w:rPr>
          <w:lang w:eastAsia="ru-RU"/>
        </w:rPr>
      </w:pPr>
      <w:r w:rsidRPr="008F2DB4">
        <w:rPr>
          <w:lang w:val="en-US" w:eastAsia="ru-RU"/>
        </w:rPr>
        <w:t>China Mobile</w:t>
      </w:r>
      <w:r w:rsidRPr="002A1978">
        <w:rPr>
          <w:lang w:eastAsia="ru-RU"/>
        </w:rPr>
        <w:t>.</w:t>
      </w:r>
    </w:p>
    <w:p w:rsidR="00224014" w:rsidRPr="008F2DB4" w:rsidRDefault="00224014" w:rsidP="00224014">
      <w:pPr>
        <w:rPr>
          <w:lang w:val="en-US" w:eastAsia="ru-RU"/>
        </w:rPr>
      </w:pPr>
      <w:r w:rsidRPr="008F2DB4">
        <w:rPr>
          <w:lang w:val="en-US" w:eastAsia="ru-RU"/>
        </w:rPr>
        <w:t>KDDI Corporation.</w:t>
      </w:r>
    </w:p>
    <w:p w:rsidR="00224014" w:rsidRPr="008F2DB4" w:rsidRDefault="00224014" w:rsidP="00224014">
      <w:pPr>
        <w:rPr>
          <w:lang w:val="en-US" w:eastAsia="ru-RU"/>
        </w:rPr>
      </w:pPr>
      <w:r w:rsidRPr="008F2DB4">
        <w:rPr>
          <w:lang w:val="en-US" w:eastAsia="ru-RU"/>
        </w:rPr>
        <w:t>NTT DoCoMo.</w:t>
      </w:r>
    </w:p>
    <w:p w:rsidR="00224014" w:rsidRPr="008F2DB4" w:rsidRDefault="00224014" w:rsidP="00224014">
      <w:pPr>
        <w:rPr>
          <w:lang w:val="en-US" w:eastAsia="ru-RU"/>
        </w:rPr>
      </w:pPr>
      <w:r w:rsidRPr="008F2DB4">
        <w:rPr>
          <w:lang w:val="en-US" w:eastAsia="ru-RU"/>
        </w:rPr>
        <w:t>Sprint Nextel.</w:t>
      </w:r>
    </w:p>
    <w:p w:rsidR="00224014" w:rsidRPr="008F2DB4" w:rsidRDefault="00224014" w:rsidP="00224014">
      <w:pPr>
        <w:rPr>
          <w:lang w:val="en-US" w:eastAsia="ru-RU"/>
        </w:rPr>
      </w:pPr>
      <w:r w:rsidRPr="008F2DB4">
        <w:rPr>
          <w:lang w:val="en-US" w:eastAsia="ru-RU"/>
        </w:rPr>
        <w:t>Telecom Italia.</w:t>
      </w:r>
    </w:p>
    <w:p w:rsidR="00224014" w:rsidRPr="008F2DB4" w:rsidRDefault="00224014" w:rsidP="00224014">
      <w:pPr>
        <w:rPr>
          <w:sz w:val="24"/>
          <w:szCs w:val="24"/>
          <w:lang w:val="en-US" w:eastAsia="ru-RU"/>
        </w:rPr>
      </w:pPr>
      <w:r w:rsidRPr="008F2DB4">
        <w:rPr>
          <w:lang w:val="en-US" w:eastAsia="ru-RU"/>
        </w:rPr>
        <w:t> </w:t>
      </w:r>
    </w:p>
    <w:p w:rsidR="00343152" w:rsidRDefault="00343152" w:rsidP="00343152">
      <w:pPr>
        <w:pStyle w:val="ad"/>
        <w:numPr>
          <w:ilvl w:val="0"/>
          <w:numId w:val="17"/>
        </w:numPr>
        <w:ind w:left="0" w:firstLine="709"/>
        <w:rPr>
          <w:lang w:eastAsia="ru-RU"/>
        </w:rPr>
      </w:pPr>
      <w:r w:rsidRPr="00343152">
        <w:rPr>
          <w:lang w:eastAsia="ru-RU"/>
        </w:rPr>
        <w:lastRenderedPageBreak/>
        <w:t>Можно ли использовать Eclipse для отладки приложений на мобильном устройстве</w:t>
      </w:r>
    </w:p>
    <w:p w:rsidR="00224014" w:rsidRPr="002A1978" w:rsidRDefault="00343152" w:rsidP="00224014">
      <w:pPr>
        <w:rPr>
          <w:lang w:eastAsia="ru-RU"/>
        </w:rPr>
      </w:pPr>
      <w:r>
        <w:rPr>
          <w:lang w:eastAsia="ru-RU"/>
        </w:rPr>
        <w:t>Да, п</w:t>
      </w:r>
      <w:r w:rsidR="00224014" w:rsidRPr="00224014">
        <w:rPr>
          <w:lang w:eastAsia="ru-RU"/>
        </w:rPr>
        <w:t>ри</w:t>
      </w:r>
      <w:r w:rsidR="00224014" w:rsidRPr="00343152">
        <w:rPr>
          <w:lang w:eastAsia="ru-RU"/>
        </w:rPr>
        <w:t xml:space="preserve"> </w:t>
      </w:r>
      <w:r w:rsidR="00224014" w:rsidRPr="00224014">
        <w:rPr>
          <w:lang w:eastAsia="ru-RU"/>
        </w:rPr>
        <w:t>помощи</w:t>
      </w:r>
      <w:r w:rsidR="00224014" w:rsidRPr="00343152">
        <w:rPr>
          <w:lang w:eastAsia="ru-RU"/>
        </w:rPr>
        <w:t xml:space="preserve"> </w:t>
      </w:r>
      <w:r w:rsidR="00224014" w:rsidRPr="008F2DB4">
        <w:rPr>
          <w:lang w:val="en-US" w:eastAsia="ru-RU"/>
        </w:rPr>
        <w:t>eclipse</w:t>
      </w:r>
      <w:r w:rsidR="00224014" w:rsidRPr="00343152">
        <w:rPr>
          <w:lang w:eastAsia="ru-RU"/>
        </w:rPr>
        <w:t xml:space="preserve"> </w:t>
      </w:r>
      <w:r w:rsidR="00224014" w:rsidRPr="008F2DB4">
        <w:rPr>
          <w:lang w:val="en-US" w:eastAsia="ru-RU"/>
        </w:rPr>
        <w:t>java</w:t>
      </w:r>
      <w:r w:rsidR="00224014" w:rsidRPr="00343152">
        <w:rPr>
          <w:lang w:eastAsia="ru-RU"/>
        </w:rPr>
        <w:t xml:space="preserve"> </w:t>
      </w:r>
      <w:r w:rsidR="00224014" w:rsidRPr="008F2DB4">
        <w:rPr>
          <w:lang w:val="en-US" w:eastAsia="ru-RU"/>
        </w:rPr>
        <w:t>debugger</w:t>
      </w:r>
    </w:p>
    <w:p w:rsidR="00A065D6" w:rsidRPr="00A065D6" w:rsidRDefault="00A065D6" w:rsidP="00224014">
      <w:pPr>
        <w:rPr>
          <w:lang w:eastAsia="ru-RU"/>
        </w:rPr>
      </w:pPr>
    </w:p>
    <w:p w:rsidR="00A065D6" w:rsidRPr="00A065D6" w:rsidRDefault="00A065D6" w:rsidP="00A065D6">
      <w:pPr>
        <w:pStyle w:val="ad"/>
        <w:numPr>
          <w:ilvl w:val="0"/>
          <w:numId w:val="17"/>
        </w:numPr>
        <w:ind w:left="0" w:firstLine="709"/>
      </w:pPr>
      <w:r w:rsidRPr="00A065D6">
        <w:t>Программный стек Android.</w:t>
      </w:r>
    </w:p>
    <w:p w:rsidR="003B7728" w:rsidRPr="00343152" w:rsidRDefault="00A065D6" w:rsidP="00A065D6">
      <w:pPr>
        <w:pStyle w:val="ad"/>
        <w:numPr>
          <w:ilvl w:val="0"/>
          <w:numId w:val="17"/>
        </w:numPr>
        <w:ind w:left="0" w:firstLine="709"/>
      </w:pPr>
      <w:r w:rsidRPr="00A065D6">
        <w:t>Виртуальная машина Dalvik.</w:t>
      </w:r>
    </w:p>
    <w:p w:rsidR="00224014" w:rsidRPr="00224014" w:rsidRDefault="00224014" w:rsidP="00224014">
      <w:pPr>
        <w:rPr>
          <w:lang w:eastAsia="ru-RU"/>
        </w:rPr>
      </w:pPr>
      <w:r w:rsidRPr="00224014">
        <w:rPr>
          <w:lang w:eastAsia="ru-RU"/>
        </w:rPr>
        <w:t>Центром платформы Android является ядро Linux версии 2.6.29, отвечающее за драйверы устройств, доступ к ресурсам, управление энергопотреблением и решение других задач ОС. В такой сборке имеются драйверы устройств для работы с дисплеем, камерой, клавиатурой, Wi-Fi, флеш-памятью, аудио и для обеспечения связи между процессами (Inter-Process Communication, IPC). Хотя в системе и используется ядро Linux, подавляющее большинство приложений на устройствах Android разработаны на Java и работают при помощи Dalvik VM.</w:t>
      </w:r>
    </w:p>
    <w:p w:rsidR="00224014" w:rsidRPr="00224014" w:rsidRDefault="00224014" w:rsidP="00224014">
      <w:pPr>
        <w:rPr>
          <w:sz w:val="24"/>
          <w:szCs w:val="24"/>
          <w:lang w:eastAsia="ru-RU"/>
        </w:rPr>
      </w:pPr>
      <w:r w:rsidRPr="00224014">
        <w:rPr>
          <w:lang w:eastAsia="ru-RU"/>
        </w:rPr>
        <w:t>На следующем уровне, выше ядра, находится ряд библиотек C/C++, в частности OpenGL, Web Kit, FreeType, Secure Sockets Layer (SSL), библиотека времени выполнения С (libc), SQLite и Media. Системная библиотека С, основанная на Berkeley Software Distribution (BSD), настроена для работы со встроенными устройствами, работающими под Linux (при этом ее размер уменьшен по сравнению с первоначальным примерно в два раза). Медиабиблиотеки работают на основе PacketVideo OpenCORE. Эти библиотеки отвечают за запись и воспроизведение аудио - и видеоформатов. Библиотека, называемая Surface Manager, контролирует доступ к системе отображения данных и поддерживает 2D и 3D.</w:t>
      </w:r>
    </w:p>
    <w:p w:rsidR="00224014" w:rsidRPr="003B7728" w:rsidRDefault="00224014" w:rsidP="003B7728">
      <w:r w:rsidRPr="003B7728">
        <w:rPr>
          <w:shd w:val="clear" w:color="auto" w:fill="FFFFFF"/>
          <w:lang w:eastAsia="ru-RU"/>
        </w:rPr>
        <w:t>Регистровая </w:t>
      </w:r>
      <w:hyperlink r:id="rId12" w:history="1">
        <w:r w:rsidRPr="003B7728">
          <w:rPr>
            <w:shd w:val="clear" w:color="auto" w:fill="FFFFFF"/>
            <w:lang w:eastAsia="ru-RU"/>
          </w:rPr>
          <w:t>виртуальная машина</w:t>
        </w:r>
      </w:hyperlink>
      <w:r w:rsidRPr="003B7728">
        <w:rPr>
          <w:shd w:val="clear" w:color="auto" w:fill="FFFFFF"/>
          <w:lang w:eastAsia="ru-RU"/>
        </w:rPr>
        <w:t> для выполнения программ, написанных на языке программирования </w:t>
      </w:r>
      <w:hyperlink r:id="rId13" w:history="1">
        <w:r w:rsidRPr="003B7728">
          <w:rPr>
            <w:shd w:val="clear" w:color="auto" w:fill="FFFFFF"/>
            <w:lang w:eastAsia="ru-RU"/>
          </w:rPr>
          <w:t>Java</w:t>
        </w:r>
      </w:hyperlink>
      <w:r w:rsidRPr="003B7728">
        <w:rPr>
          <w:shd w:val="clear" w:color="auto" w:fill="FFFFFF"/>
          <w:lang w:eastAsia="ru-RU"/>
        </w:rPr>
        <w:t>, созданная группой разработчиков </w:t>
      </w:r>
      <w:hyperlink r:id="rId14" w:history="1">
        <w:r w:rsidRPr="003B7728">
          <w:rPr>
            <w:shd w:val="clear" w:color="auto" w:fill="FFFFFF"/>
            <w:lang w:eastAsia="ru-RU"/>
          </w:rPr>
          <w:t>Google</w:t>
        </w:r>
      </w:hyperlink>
      <w:r w:rsidRPr="003B7728">
        <w:rPr>
          <w:shd w:val="clear" w:color="auto" w:fill="FFFFFF"/>
          <w:lang w:eastAsia="ru-RU"/>
        </w:rPr>
        <w:t> во главе с Дэном Борнштейном. Dalvik оптимизирован для низкого потребления памяти, это нестандартная </w:t>
      </w:r>
      <w:hyperlink r:id="rId15" w:history="1">
        <w:r w:rsidRPr="003B7728">
          <w:rPr>
            <w:shd w:val="clear" w:color="auto" w:fill="FFFFFF"/>
            <w:lang w:eastAsia="ru-RU"/>
          </w:rPr>
          <w:t>регистр</w:t>
        </w:r>
      </w:hyperlink>
      <w:r w:rsidRPr="003B7728">
        <w:rPr>
          <w:shd w:val="clear" w:color="auto" w:fill="FFFFFF"/>
          <w:lang w:eastAsia="ru-RU"/>
        </w:rPr>
        <w:t>-ориентированная виртуальная машина, хорошо подходящая для исполнения на процессорах </w:t>
      </w:r>
      <w:hyperlink r:id="rId16" w:history="1">
        <w:r w:rsidRPr="003B7728">
          <w:rPr>
            <w:shd w:val="clear" w:color="auto" w:fill="FFFFFF"/>
            <w:lang w:eastAsia="ru-RU"/>
          </w:rPr>
          <w:t>RISC</w:t>
        </w:r>
      </w:hyperlink>
      <w:r w:rsidRPr="003B7728">
        <w:rPr>
          <w:shd w:val="clear" w:color="auto" w:fill="FFFFFF"/>
          <w:lang w:eastAsia="ru-RU"/>
        </w:rPr>
        <w:t xml:space="preserve">-архитектур, часто используемых в мобильных и </w:t>
      </w:r>
      <w:r w:rsidRPr="003B7728">
        <w:rPr>
          <w:shd w:val="clear" w:color="auto" w:fill="FFFFFF"/>
          <w:lang w:eastAsia="ru-RU"/>
        </w:rPr>
        <w:lastRenderedPageBreak/>
        <w:t>встраиваемых устройствах, таких как коммуникаторы и планшетные компьютеры (большинство виртуальных машин, используемых в настольных системах, является </w:t>
      </w:r>
      <w:hyperlink r:id="rId17" w:history="1">
        <w:r w:rsidRPr="003B7728">
          <w:rPr>
            <w:shd w:val="clear" w:color="auto" w:fill="FFFFFF"/>
            <w:lang w:eastAsia="ru-RU"/>
          </w:rPr>
          <w:t>стек</w:t>
        </w:r>
      </w:hyperlink>
      <w:r w:rsidRPr="003B7728">
        <w:rPr>
          <w:shd w:val="clear" w:color="auto" w:fill="FFFFFF"/>
          <w:lang w:eastAsia="ru-RU"/>
        </w:rPr>
        <w:t>-ориентированным, включая стандартную </w:t>
      </w:r>
      <w:hyperlink r:id="rId18" w:history="1">
        <w:r w:rsidRPr="003B7728">
          <w:rPr>
            <w:shd w:val="clear" w:color="auto" w:fill="FFFFFF"/>
            <w:lang w:eastAsia="ru-RU"/>
          </w:rPr>
          <w:t>виртуальную машину Java</w:t>
        </w:r>
      </w:hyperlink>
      <w:r w:rsidRPr="003B7728">
        <w:rPr>
          <w:shd w:val="clear" w:color="auto" w:fill="FFFFFF"/>
          <w:lang w:eastAsia="ru-RU"/>
        </w:rPr>
        <w:t>, принадлежащую </w:t>
      </w:r>
      <w:hyperlink r:id="rId19" w:history="1">
        <w:r w:rsidRPr="003B7728">
          <w:rPr>
            <w:shd w:val="clear" w:color="auto" w:fill="FFFFFF"/>
            <w:lang w:eastAsia="ru-RU"/>
          </w:rPr>
          <w:t>Oracle</w:t>
        </w:r>
      </w:hyperlink>
      <w:r w:rsidRPr="003B7728">
        <w:rPr>
          <w:shd w:val="clear" w:color="auto" w:fill="FFFFFF"/>
          <w:lang w:eastAsia="ru-RU"/>
        </w:rPr>
        <w:t>).</w:t>
      </w:r>
    </w:p>
    <w:p w:rsidR="00224014" w:rsidRDefault="00224014" w:rsidP="00224014">
      <w:pPr>
        <w:spacing w:after="160" w:line="259" w:lineRule="auto"/>
        <w:ind w:firstLine="0"/>
        <w:jc w:val="left"/>
      </w:pPr>
      <w:r>
        <w:br w:type="page"/>
      </w:r>
    </w:p>
    <w:p w:rsidR="005D7B8B" w:rsidRDefault="005D7B8B" w:rsidP="00A2413B">
      <w:pPr>
        <w:pStyle w:val="1"/>
        <w:numPr>
          <w:ilvl w:val="0"/>
          <w:numId w:val="0"/>
        </w:numPr>
      </w:pPr>
      <w:r>
        <w:lastRenderedPageBreak/>
        <w:t>Приложение А</w:t>
      </w:r>
    </w:p>
    <w:p w:rsidR="00990B3B" w:rsidRPr="00990B3B" w:rsidRDefault="00990B3B" w:rsidP="00990B3B"/>
    <w:p w:rsidR="005D7B8B" w:rsidRPr="00562D5F" w:rsidRDefault="005D7B8B" w:rsidP="005D7B8B">
      <w:pPr>
        <w:rPr>
          <w:b/>
        </w:rPr>
      </w:pPr>
      <w:r w:rsidRPr="00562D5F">
        <w:rPr>
          <w:b/>
        </w:rPr>
        <w:t>Форма</w:t>
      </w:r>
      <w:r w:rsidRPr="003E6001">
        <w:rPr>
          <w:b/>
        </w:rPr>
        <w:t xml:space="preserve"> </w:t>
      </w:r>
      <w:r w:rsidRPr="00562D5F">
        <w:rPr>
          <w:b/>
          <w:lang w:val="en-US"/>
        </w:rPr>
        <w:t>activity</w:t>
      </w:r>
      <w:r w:rsidRPr="003E6001">
        <w:rPr>
          <w:b/>
        </w:rPr>
        <w:t>_</w:t>
      </w:r>
      <w:r w:rsidRPr="00562D5F">
        <w:rPr>
          <w:b/>
          <w:lang w:val="en-US"/>
        </w:rPr>
        <w:t>main</w:t>
      </w:r>
      <w:r w:rsidRPr="003E6001">
        <w:rPr>
          <w:b/>
        </w:rPr>
        <w:t>.</w:t>
      </w:r>
      <w:r w:rsidRPr="00562D5F">
        <w:rPr>
          <w:b/>
          <w:lang w:val="en-US"/>
        </w:rPr>
        <w:t>xml</w:t>
      </w:r>
      <w:r w:rsidRPr="00562D5F">
        <w:rPr>
          <w:b/>
        </w:rPr>
        <w:t>: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>&lt;?xml version="1.0" encoding="utf-8"?&gt;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>&lt;androidx.constraintlayout.widget.ConstraintLayout xmlns:android="http://schemas.android.com/apk/res/android"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xmlns:app="http://schemas.android.com/apk/res-auto"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xmlns:tools="http://schemas.android.com/tools"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android:layout_width="match_parent"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android:padding="10dp"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android:layout_height="match_parent"</w:t>
      </w:r>
    </w:p>
    <w:p w:rsidR="005D7B8B" w:rsidRPr="00562D5F" w:rsidRDefault="005D7B8B" w:rsidP="00990B3B">
      <w:pPr>
        <w:pStyle w:val="a7"/>
        <w:rPr>
          <w:lang w:val="en-US"/>
        </w:rPr>
      </w:pP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tools:context=".MainActivity"&gt;</w:t>
      </w:r>
    </w:p>
    <w:p w:rsidR="005D7B8B" w:rsidRPr="00562D5F" w:rsidRDefault="005D7B8B" w:rsidP="00990B3B">
      <w:pPr>
        <w:pStyle w:val="a7"/>
        <w:rPr>
          <w:lang w:val="en-US"/>
        </w:rPr>
      </w:pP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&lt;RelativeLayout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android:layout_width="match_parent"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android:layout_height="match_parent"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app:layout_constraintEnd_toEndOf="parent"&gt;</w:t>
      </w:r>
    </w:p>
    <w:p w:rsidR="005D7B8B" w:rsidRPr="00562D5F" w:rsidRDefault="005D7B8B" w:rsidP="00990B3B">
      <w:pPr>
        <w:pStyle w:val="a7"/>
        <w:rPr>
          <w:lang w:val="en-US"/>
        </w:rPr>
      </w:pP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&lt;TextView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android:id="@+id/title"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android:layout_width="161dp"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android:layout_height="43dp"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android:layout_alignParentTop="true"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android:layout_centerHorizontal="true"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android:layout_marginLeft="112dp"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android:layout_marginTop="73dp"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android:text="</w:t>
      </w:r>
      <w:r w:rsidR="002A1978">
        <w:rPr>
          <w:lang w:val="en-US"/>
        </w:rPr>
        <w:t>Log In</w:t>
      </w:r>
      <w:r w:rsidRPr="00562D5F">
        <w:rPr>
          <w:lang w:val="en-US"/>
        </w:rPr>
        <w:t>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android:textSize="25sp" /&gt;</w:t>
      </w:r>
    </w:p>
    <w:p w:rsidR="005D7B8B" w:rsidRPr="00562D5F" w:rsidRDefault="005D7B8B" w:rsidP="00990B3B">
      <w:pPr>
        <w:pStyle w:val="a7"/>
        <w:rPr>
          <w:lang w:val="en-US"/>
        </w:rPr>
      </w:pP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&lt;TextView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android:id="@+id/Login"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android:layout_width="wrap_content"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android:layout_height="wrap_content"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android:layout_marginLeft="1dp"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android:layout_alignParentTop="true"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android:layout_centerHorizontal="false"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android:layout_marginTop="150dp"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android:text="</w:t>
      </w:r>
      <w:r w:rsidR="002A1978">
        <w:rPr>
          <w:lang w:val="en-US"/>
        </w:rPr>
        <w:t>Username</w:t>
      </w:r>
      <w:r w:rsidRPr="00562D5F">
        <w:rPr>
          <w:lang w:val="en-US"/>
        </w:rPr>
        <w:t>:"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android:textSize="15sp" /&gt;</w:t>
      </w:r>
    </w:p>
    <w:p w:rsidR="005D7B8B" w:rsidRPr="00562D5F" w:rsidRDefault="005D7B8B" w:rsidP="00990B3B">
      <w:pPr>
        <w:pStyle w:val="a7"/>
        <w:rPr>
          <w:lang w:val="en-US"/>
        </w:rPr>
      </w:pP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&lt;EditText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android:id="@+id/edit_user"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android:layout_width="match_parent"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android:layout_height="wrap_content"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android:layout_alignBottom="@+id/user_text"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android:layout_marginLeft="1dp"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android:layout_marginTop="175dp"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android:layout_toRightOf="@+id/user_text"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android:hint="введите имя" /&gt; &lt;requestFocus /&gt;</w:t>
      </w:r>
    </w:p>
    <w:p w:rsidR="005D7B8B" w:rsidRPr="00562D5F" w:rsidRDefault="005D7B8B" w:rsidP="00990B3B">
      <w:pPr>
        <w:pStyle w:val="a7"/>
        <w:rPr>
          <w:lang w:val="en-US"/>
        </w:rPr>
      </w:pP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&lt;TextView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android:id="@+id/Password"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android:layout_width="wrap_content"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android:layout_height="wrap_content"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android:layout_alignParentTop="true"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android:layout_centerHorizontal="false"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android:layout_marginLeft="1dp"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android:layout_marginTop="230dp"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lastRenderedPageBreak/>
        <w:t xml:space="preserve">            android:text="</w:t>
      </w:r>
      <w:r w:rsidR="002A1978">
        <w:rPr>
          <w:lang w:val="en-US"/>
        </w:rPr>
        <w:t>Password</w:t>
      </w:r>
      <w:r w:rsidRPr="00562D5F">
        <w:rPr>
          <w:lang w:val="en-US"/>
        </w:rPr>
        <w:t>:"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android:textSize="15sp" /&gt;</w:t>
      </w:r>
    </w:p>
    <w:p w:rsidR="005D7B8B" w:rsidRPr="00562D5F" w:rsidRDefault="005D7B8B" w:rsidP="00990B3B">
      <w:pPr>
        <w:pStyle w:val="a7"/>
        <w:rPr>
          <w:lang w:val="en-US"/>
        </w:rPr>
      </w:pP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&lt;EditText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android:id="@+id/edit_password"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android:layout_width="match_parent"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android:layout_height="wrap_content"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android:layout_alignLeft="@+id/edit_user"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android:layout_alignBottom="@+id/password_text"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android:layout_marginLeft="1dp"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android:layout_marginTop="250dp"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android:hint="введите пароль                                      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android:inputType="textPassword" /&gt;</w:t>
      </w:r>
    </w:p>
    <w:p w:rsidR="005D7B8B" w:rsidRPr="00562D5F" w:rsidRDefault="005D7B8B" w:rsidP="00990B3B">
      <w:pPr>
        <w:pStyle w:val="a7"/>
        <w:rPr>
          <w:lang w:val="en-US"/>
        </w:rPr>
      </w:pP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&lt;TextView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android:id="@+id/login_locked"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android:layout_width="wrap_content"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android:layout_height="wrap_content"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android:layout_alignParentLeft="true"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android:layout_alignParentBottom="true"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android:visibility="invisible"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android:layout_alignRight="@+id/edit_password"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android:layout_alignEnd="@+id/edit_password"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android:layout_alignLeft="@+id/attempts"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android:layout_alignStart="@+id/attempts" /&gt;</w:t>
      </w:r>
    </w:p>
    <w:p w:rsidR="005D7B8B" w:rsidRPr="00562D5F" w:rsidRDefault="005D7B8B" w:rsidP="00990B3B">
      <w:pPr>
        <w:pStyle w:val="a7"/>
        <w:rPr>
          <w:lang w:val="en-US"/>
        </w:rPr>
      </w:pPr>
    </w:p>
    <w:p w:rsidR="005D7B8B" w:rsidRPr="0018707F" w:rsidRDefault="005D7B8B" w:rsidP="00990B3B">
      <w:pPr>
        <w:pStyle w:val="a7"/>
        <w:rPr>
          <w:lang w:val="en-US"/>
        </w:rPr>
      </w:pPr>
      <w:r w:rsidRPr="0018707F">
        <w:rPr>
          <w:lang w:val="en-US"/>
        </w:rPr>
        <w:t>&lt;TextView</w:t>
      </w:r>
    </w:p>
    <w:p w:rsidR="005D7B8B" w:rsidRPr="0018707F" w:rsidRDefault="005D7B8B" w:rsidP="00990B3B">
      <w:pPr>
        <w:pStyle w:val="a7"/>
        <w:rPr>
          <w:lang w:val="en-US"/>
        </w:rPr>
      </w:pPr>
      <w:r w:rsidRPr="0018707F">
        <w:rPr>
          <w:lang w:val="en-US"/>
        </w:rPr>
        <w:t xml:space="preserve">            android:id="@+id/attempts"</w:t>
      </w:r>
    </w:p>
    <w:p w:rsidR="005D7B8B" w:rsidRPr="0018707F" w:rsidRDefault="005D7B8B" w:rsidP="00990B3B">
      <w:pPr>
        <w:pStyle w:val="a7"/>
        <w:rPr>
          <w:lang w:val="en-US"/>
        </w:rPr>
      </w:pPr>
      <w:r w:rsidRPr="0018707F">
        <w:rPr>
          <w:lang w:val="en-US"/>
        </w:rPr>
        <w:t xml:space="preserve">            android:layout_width="wrap_content"</w:t>
      </w:r>
    </w:p>
    <w:p w:rsidR="005D7B8B" w:rsidRPr="0018707F" w:rsidRDefault="005D7B8B" w:rsidP="00990B3B">
      <w:pPr>
        <w:pStyle w:val="a7"/>
        <w:rPr>
          <w:lang w:val="en-US"/>
        </w:rPr>
      </w:pPr>
      <w:r w:rsidRPr="0018707F">
        <w:rPr>
          <w:lang w:val="en-US"/>
        </w:rPr>
        <w:t xml:space="preserve">            android:layout_height="wrap_content"</w:t>
      </w:r>
    </w:p>
    <w:p w:rsidR="005D7B8B" w:rsidRPr="0018707F" w:rsidRDefault="005D7B8B" w:rsidP="00990B3B">
      <w:pPr>
        <w:pStyle w:val="a7"/>
        <w:rPr>
          <w:lang w:val="en-US"/>
        </w:rPr>
      </w:pPr>
      <w:r w:rsidRPr="0018707F">
        <w:rPr>
          <w:lang w:val="en-US"/>
        </w:rPr>
        <w:t xml:space="preserve">            android:layout_alignParentLeft="true"</w:t>
      </w:r>
    </w:p>
    <w:p w:rsidR="005D7B8B" w:rsidRPr="0018707F" w:rsidRDefault="005D7B8B" w:rsidP="00990B3B">
      <w:pPr>
        <w:pStyle w:val="a7"/>
        <w:rPr>
          <w:lang w:val="en-US"/>
        </w:rPr>
      </w:pPr>
      <w:r w:rsidRPr="0018707F">
        <w:rPr>
          <w:lang w:val="en-US"/>
        </w:rPr>
        <w:t xml:space="preserve">            android:layout_alignParentBottom="true"</w:t>
      </w:r>
    </w:p>
    <w:p w:rsidR="005D7B8B" w:rsidRPr="0018707F" w:rsidRDefault="005D7B8B" w:rsidP="00990B3B">
      <w:pPr>
        <w:pStyle w:val="a7"/>
        <w:rPr>
          <w:lang w:val="en-US"/>
        </w:rPr>
      </w:pPr>
      <w:r w:rsidRPr="0018707F">
        <w:rPr>
          <w:lang w:val="en-US"/>
        </w:rPr>
        <w:t xml:space="preserve">            android:layout_marginLeft="115dp"</w:t>
      </w:r>
    </w:p>
    <w:p w:rsidR="005D7B8B" w:rsidRPr="0018707F" w:rsidRDefault="005D7B8B" w:rsidP="00990B3B">
      <w:pPr>
        <w:pStyle w:val="a7"/>
        <w:rPr>
          <w:lang w:val="en-US"/>
        </w:rPr>
      </w:pPr>
      <w:r w:rsidRPr="0018707F">
        <w:rPr>
          <w:lang w:val="en-US"/>
        </w:rPr>
        <w:t xml:space="preserve">            android:layout_marginBottom="340dp"</w:t>
      </w:r>
    </w:p>
    <w:p w:rsidR="005D7B8B" w:rsidRPr="0018707F" w:rsidRDefault="005D7B8B" w:rsidP="00990B3B">
      <w:pPr>
        <w:pStyle w:val="a7"/>
        <w:rPr>
          <w:lang w:val="en-US"/>
        </w:rPr>
      </w:pPr>
      <w:r w:rsidRPr="0018707F">
        <w:rPr>
          <w:lang w:val="en-US"/>
        </w:rPr>
        <w:t xml:space="preserve">            android:text="</w:t>
      </w:r>
      <w:r w:rsidR="002A1978">
        <w:t>Осталось попыток</w:t>
      </w:r>
      <w:r w:rsidRPr="0018707F">
        <w:rPr>
          <w:lang w:val="en-US"/>
        </w:rPr>
        <w:t>: "</w:t>
      </w:r>
    </w:p>
    <w:p w:rsidR="005D7B8B" w:rsidRPr="0018707F" w:rsidRDefault="005D7B8B" w:rsidP="00990B3B">
      <w:pPr>
        <w:pStyle w:val="a7"/>
        <w:rPr>
          <w:lang w:val="en-US"/>
        </w:rPr>
      </w:pPr>
      <w:r w:rsidRPr="0018707F">
        <w:rPr>
          <w:lang w:val="en-US"/>
        </w:rPr>
        <w:t xml:space="preserve">            android:visibility="invisible" /&gt;</w:t>
      </w:r>
    </w:p>
    <w:p w:rsidR="005D7B8B" w:rsidRPr="0018707F" w:rsidRDefault="005D7B8B" w:rsidP="00990B3B">
      <w:pPr>
        <w:pStyle w:val="a7"/>
        <w:rPr>
          <w:lang w:val="en-US"/>
        </w:rPr>
      </w:pPr>
    </w:p>
    <w:p w:rsidR="005D7B8B" w:rsidRPr="0018707F" w:rsidRDefault="005D7B8B" w:rsidP="00990B3B">
      <w:pPr>
        <w:pStyle w:val="a7"/>
        <w:rPr>
          <w:lang w:val="en-US"/>
        </w:rPr>
      </w:pPr>
      <w:r w:rsidRPr="0018707F">
        <w:rPr>
          <w:lang w:val="en-US"/>
        </w:rPr>
        <w:t xml:space="preserve">        &lt;TextView</w:t>
      </w:r>
    </w:p>
    <w:p w:rsidR="005D7B8B" w:rsidRPr="0018707F" w:rsidRDefault="005D7B8B" w:rsidP="00990B3B">
      <w:pPr>
        <w:pStyle w:val="a7"/>
        <w:rPr>
          <w:lang w:val="en-US"/>
        </w:rPr>
      </w:pPr>
      <w:r w:rsidRPr="0018707F">
        <w:rPr>
          <w:lang w:val="en-US"/>
        </w:rPr>
        <w:t xml:space="preserve">            android:id="@+id/number_of_attempts"</w:t>
      </w:r>
    </w:p>
    <w:p w:rsidR="005D7B8B" w:rsidRPr="0018707F" w:rsidRDefault="005D7B8B" w:rsidP="00990B3B">
      <w:pPr>
        <w:pStyle w:val="a7"/>
        <w:rPr>
          <w:lang w:val="en-US"/>
        </w:rPr>
      </w:pPr>
      <w:r w:rsidRPr="0018707F">
        <w:rPr>
          <w:lang w:val="en-US"/>
        </w:rPr>
        <w:t xml:space="preserve">            android:layout_width="wrap_content"</w:t>
      </w:r>
    </w:p>
    <w:p w:rsidR="005D7B8B" w:rsidRPr="0018707F" w:rsidRDefault="005D7B8B" w:rsidP="00990B3B">
      <w:pPr>
        <w:pStyle w:val="a7"/>
        <w:rPr>
          <w:lang w:val="en-US"/>
        </w:rPr>
      </w:pPr>
      <w:r w:rsidRPr="0018707F">
        <w:rPr>
          <w:lang w:val="en-US"/>
        </w:rPr>
        <w:t xml:space="preserve">            android:layout_height="wrap_content"</w:t>
      </w:r>
    </w:p>
    <w:p w:rsidR="005D7B8B" w:rsidRPr="0018707F" w:rsidRDefault="005D7B8B" w:rsidP="00990B3B">
      <w:pPr>
        <w:pStyle w:val="a7"/>
        <w:rPr>
          <w:lang w:val="en-US"/>
        </w:rPr>
      </w:pPr>
      <w:r w:rsidRPr="0018707F">
        <w:rPr>
          <w:lang w:val="en-US"/>
        </w:rPr>
        <w:t xml:space="preserve">            android:layout_alignRight="@+id/user_text"</w:t>
      </w:r>
    </w:p>
    <w:p w:rsidR="005D7B8B" w:rsidRPr="0018707F" w:rsidRDefault="005D7B8B" w:rsidP="00990B3B">
      <w:pPr>
        <w:pStyle w:val="a7"/>
        <w:rPr>
          <w:lang w:val="en-US"/>
        </w:rPr>
      </w:pPr>
      <w:r w:rsidRPr="0018707F">
        <w:rPr>
          <w:lang w:val="en-US"/>
        </w:rPr>
        <w:t xml:space="preserve">            android:layout_marginLeft="240dp"</w:t>
      </w:r>
    </w:p>
    <w:p w:rsidR="005D7B8B" w:rsidRPr="0018707F" w:rsidRDefault="005D7B8B" w:rsidP="00990B3B">
      <w:pPr>
        <w:pStyle w:val="a7"/>
        <w:rPr>
          <w:lang w:val="en-US"/>
        </w:rPr>
      </w:pPr>
      <w:r w:rsidRPr="0018707F">
        <w:rPr>
          <w:lang w:val="en-US"/>
        </w:rPr>
        <w:t xml:space="preserve">            android:layout_alignTop="@+id/attempts"</w:t>
      </w:r>
    </w:p>
    <w:p w:rsidR="005D7B8B" w:rsidRPr="00562D5F" w:rsidRDefault="005D7B8B" w:rsidP="00990B3B">
      <w:pPr>
        <w:pStyle w:val="a7"/>
        <w:rPr>
          <w:lang w:val="en-US"/>
        </w:rPr>
      </w:pPr>
      <w:r w:rsidRPr="0018707F">
        <w:rPr>
          <w:lang w:val="en-US"/>
        </w:rPr>
        <w:t xml:space="preserve">            android:visibility="invisible" /&gt;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&lt;Button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android:id="@+id/button_login"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android:layout_width="match_parent"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android:layout_height="wrap_content"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android:layout_below="@+id/edit_password"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android:layout_marginTop="6dp"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android:onClick="Login"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        android:text="</w:t>
      </w:r>
      <w:r w:rsidR="002A1978">
        <w:rPr>
          <w:lang w:val="en-US"/>
        </w:rPr>
        <w:t>Log In</w:t>
      </w:r>
      <w:r w:rsidRPr="00562D5F">
        <w:rPr>
          <w:lang w:val="en-US"/>
        </w:rPr>
        <w:t>" /&gt;</w:t>
      </w:r>
    </w:p>
    <w:p w:rsidR="005D7B8B" w:rsidRPr="00562D5F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 xml:space="preserve">    &lt;/RelativeLayout&gt;</w:t>
      </w:r>
    </w:p>
    <w:p w:rsidR="005D7B8B" w:rsidRDefault="005D7B8B" w:rsidP="00990B3B">
      <w:pPr>
        <w:pStyle w:val="a7"/>
        <w:rPr>
          <w:lang w:val="en-US"/>
        </w:rPr>
      </w:pPr>
      <w:r w:rsidRPr="00562D5F">
        <w:rPr>
          <w:lang w:val="en-US"/>
        </w:rPr>
        <w:t>&lt;/androidx.constraintlayout.widget.ConstraintLayout&gt;</w:t>
      </w:r>
    </w:p>
    <w:p w:rsidR="005D7B8B" w:rsidRDefault="005D7B8B" w:rsidP="005D7B8B">
      <w:pPr>
        <w:spacing w:line="240" w:lineRule="atLeast"/>
        <w:rPr>
          <w:i/>
          <w:sz w:val="20"/>
          <w:szCs w:val="20"/>
          <w:lang w:val="en-US"/>
        </w:rPr>
      </w:pPr>
    </w:p>
    <w:p w:rsidR="00990B3B" w:rsidRPr="002A1978" w:rsidRDefault="00990B3B">
      <w:pPr>
        <w:spacing w:after="160" w:line="259" w:lineRule="auto"/>
        <w:ind w:firstLine="0"/>
        <w:jc w:val="left"/>
        <w:rPr>
          <w:b/>
          <w:szCs w:val="28"/>
          <w:lang w:val="en-US"/>
        </w:rPr>
      </w:pPr>
      <w:r w:rsidRPr="002A1978">
        <w:rPr>
          <w:b/>
          <w:szCs w:val="28"/>
          <w:lang w:val="en-US"/>
        </w:rPr>
        <w:br w:type="page"/>
      </w:r>
    </w:p>
    <w:p w:rsidR="005D7B8B" w:rsidRPr="004D32BD" w:rsidRDefault="005D7B8B" w:rsidP="005D7B8B">
      <w:pPr>
        <w:spacing w:line="240" w:lineRule="atLeast"/>
        <w:rPr>
          <w:b/>
          <w:szCs w:val="28"/>
          <w:lang w:val="en-US"/>
        </w:rPr>
      </w:pPr>
      <w:r w:rsidRPr="004D32BD">
        <w:rPr>
          <w:b/>
          <w:szCs w:val="28"/>
        </w:rPr>
        <w:lastRenderedPageBreak/>
        <w:t>Файл</w:t>
      </w:r>
      <w:r w:rsidRPr="004D32BD">
        <w:rPr>
          <w:b/>
          <w:szCs w:val="28"/>
          <w:lang w:val="en-US"/>
        </w:rPr>
        <w:t xml:space="preserve"> MainActivity.java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>package com.example.myapplication;</w:t>
      </w:r>
    </w:p>
    <w:p w:rsidR="005D7B8B" w:rsidRPr="004D32BD" w:rsidRDefault="005D7B8B" w:rsidP="00990B3B">
      <w:pPr>
        <w:pStyle w:val="a7"/>
        <w:rPr>
          <w:lang w:val="en-US"/>
        </w:rPr>
      </w:pP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>import androidx.appcompat.app.AppCompatActivity;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>import android.graphics.Color;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>import android.os.Bundle;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>import android.view.View;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>import android.widget.Button;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>import android.widget.EditText;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>import android.widget.TextView;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>import android.widget.Toast;</w:t>
      </w:r>
    </w:p>
    <w:p w:rsidR="005D7B8B" w:rsidRPr="004D32BD" w:rsidRDefault="005D7B8B" w:rsidP="00990B3B">
      <w:pPr>
        <w:pStyle w:val="a7"/>
        <w:rPr>
          <w:lang w:val="en-US"/>
        </w:rPr>
      </w:pP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>public class MainActivity extends AppCompatActivity {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private EditText username;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private EditText password;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private Button login;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private TextView loginLocked;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private TextView attempts;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private TextView numberOfAttempts;</w:t>
      </w:r>
    </w:p>
    <w:p w:rsidR="005D7B8B" w:rsidRPr="004D32BD" w:rsidRDefault="005D7B8B" w:rsidP="00990B3B">
      <w:pPr>
        <w:pStyle w:val="a7"/>
      </w:pPr>
      <w:r w:rsidRPr="004D32BD">
        <w:rPr>
          <w:lang w:val="en-US"/>
        </w:rPr>
        <w:t xml:space="preserve">    </w:t>
      </w:r>
      <w:r w:rsidRPr="004D32BD">
        <w:t>// Число для подсчета попыток залогиниться: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t xml:space="preserve">    </w:t>
      </w:r>
      <w:r w:rsidRPr="004D32BD">
        <w:rPr>
          <w:lang w:val="en-US"/>
        </w:rPr>
        <w:t>int numberOfRemainingLoginAttempts = 3;</w:t>
      </w:r>
    </w:p>
    <w:p w:rsidR="005D7B8B" w:rsidRPr="004D32BD" w:rsidRDefault="005D7B8B" w:rsidP="00990B3B">
      <w:pPr>
        <w:pStyle w:val="a7"/>
        <w:rPr>
          <w:lang w:val="en-US"/>
        </w:rPr>
      </w:pP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@Override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protected void onCreate(Bundle savedInstanceState) {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    super.onCreate(savedInstanceState);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    setContentView(R.layout.activity_main);</w:t>
      </w:r>
    </w:p>
    <w:p w:rsidR="005D7B8B" w:rsidRPr="004D32BD" w:rsidRDefault="005D7B8B" w:rsidP="00990B3B">
      <w:pPr>
        <w:pStyle w:val="a7"/>
      </w:pPr>
      <w:r w:rsidRPr="004D32BD">
        <w:rPr>
          <w:lang w:val="en-US"/>
        </w:rPr>
        <w:t xml:space="preserve">        </w:t>
      </w:r>
      <w:r w:rsidRPr="004D32BD">
        <w:t>// Связываемся с элементами нашего интерфейса: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t xml:space="preserve">        </w:t>
      </w:r>
      <w:r w:rsidRPr="004D32BD">
        <w:rPr>
          <w:lang w:val="en-US"/>
        </w:rPr>
        <w:t>username = (EditText) findViewById(R.id.edit_user);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    password = (EditText) findViewById(R.id.edit_password);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    login = (Button) findViewById(R.id.button_login);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    loginLocked = (TextView) findViewById(R.id.login_locked);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    attempts = (TextView) findViewById(R.id.attempts);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    numberOfAttempts = (TextView) findViewById(R.id.number_of_attempts);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    numberOfAttempts.setText(Integer.toString(numberOfRemainingLoginAttempts));</w:t>
      </w:r>
    </w:p>
    <w:p w:rsidR="005D7B8B" w:rsidRPr="004D32BD" w:rsidRDefault="005D7B8B" w:rsidP="00990B3B">
      <w:pPr>
        <w:pStyle w:val="a7"/>
        <w:rPr>
          <w:lang w:val="en-US"/>
        </w:rPr>
      </w:pP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}</w:t>
      </w:r>
    </w:p>
    <w:p w:rsidR="005D7B8B" w:rsidRPr="004D32BD" w:rsidRDefault="005D7B8B" w:rsidP="00990B3B">
      <w:pPr>
        <w:pStyle w:val="a7"/>
        <w:rPr>
          <w:lang w:val="en-US"/>
        </w:rPr>
      </w:pP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// Обрабатываем нажатие кнопки "Войти":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public void Login(View view) {</w:t>
      </w:r>
    </w:p>
    <w:p w:rsidR="005D7B8B" w:rsidRPr="004D32BD" w:rsidRDefault="005D7B8B" w:rsidP="00990B3B">
      <w:pPr>
        <w:pStyle w:val="a7"/>
        <w:rPr>
          <w:lang w:val="en-US"/>
        </w:rPr>
      </w:pPr>
    </w:p>
    <w:p w:rsidR="005D7B8B" w:rsidRPr="004D32BD" w:rsidRDefault="005D7B8B" w:rsidP="00990B3B">
      <w:pPr>
        <w:pStyle w:val="a7"/>
      </w:pPr>
      <w:r w:rsidRPr="004D32BD">
        <w:rPr>
          <w:lang w:val="en-US"/>
        </w:rPr>
        <w:t xml:space="preserve">        </w:t>
      </w:r>
      <w:r w:rsidRPr="004D32BD">
        <w:t>// Если введенные логин и пароль будут словом "</w:t>
      </w:r>
      <w:r w:rsidRPr="004D32BD">
        <w:rPr>
          <w:lang w:val="en-US"/>
        </w:rPr>
        <w:t>admin</w:t>
      </w:r>
      <w:r w:rsidRPr="004D32BD">
        <w:t>",</w:t>
      </w:r>
    </w:p>
    <w:p w:rsidR="005D7B8B" w:rsidRPr="004D32BD" w:rsidRDefault="005D7B8B" w:rsidP="00990B3B">
      <w:pPr>
        <w:pStyle w:val="a7"/>
      </w:pPr>
      <w:r w:rsidRPr="004D32BD">
        <w:t xml:space="preserve">        // показываем </w:t>
      </w:r>
      <w:r w:rsidRPr="004D32BD">
        <w:rPr>
          <w:lang w:val="en-US"/>
        </w:rPr>
        <w:t>Toast</w:t>
      </w:r>
      <w:r w:rsidRPr="004D32BD">
        <w:t xml:space="preserve"> сообщение об успешном входе: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t xml:space="preserve">        </w:t>
      </w:r>
      <w:r w:rsidRPr="004D32BD">
        <w:rPr>
          <w:lang w:val="en-US"/>
        </w:rPr>
        <w:t>if (username.getText().toString().equals("admin") &amp;&amp;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            password.getText().toString().equals("admin")) {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        Toast.makeText(getApplicationContext(), "Вход выполнен!", Toast.LENGTH_SHORT).show();</w:t>
      </w:r>
    </w:p>
    <w:p w:rsidR="005D7B8B" w:rsidRPr="004D32BD" w:rsidRDefault="005D7B8B" w:rsidP="00990B3B">
      <w:pPr>
        <w:pStyle w:val="a7"/>
        <w:rPr>
          <w:lang w:val="en-US"/>
        </w:rPr>
      </w:pPr>
    </w:p>
    <w:p w:rsidR="005D7B8B" w:rsidRPr="004D32BD" w:rsidRDefault="005D7B8B" w:rsidP="00990B3B">
      <w:pPr>
        <w:pStyle w:val="a7"/>
      </w:pPr>
      <w:r w:rsidRPr="004D32BD">
        <w:rPr>
          <w:lang w:val="en-US"/>
        </w:rPr>
        <w:t xml:space="preserve">            </w:t>
      </w:r>
      <w:r w:rsidRPr="004D32BD">
        <w:t>// Выполняем переход на другой экран: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t xml:space="preserve">            </w:t>
      </w:r>
      <w:r w:rsidRPr="004D32BD">
        <w:rPr>
          <w:lang w:val="en-US"/>
        </w:rPr>
        <w:t>Toast.makeText(getApplicationContext(), "Переход успешен!", Toast.LENGTH_SHORT).show();</w:t>
      </w:r>
    </w:p>
    <w:p w:rsidR="005D7B8B" w:rsidRPr="004D32BD" w:rsidRDefault="005D7B8B" w:rsidP="00990B3B">
      <w:pPr>
        <w:pStyle w:val="a7"/>
      </w:pPr>
      <w:r w:rsidRPr="004D32BD">
        <w:rPr>
          <w:lang w:val="en-US"/>
        </w:rPr>
        <w:t xml:space="preserve">        </w:t>
      </w:r>
      <w:r w:rsidRPr="004D32BD">
        <w:t>}</w:t>
      </w:r>
    </w:p>
    <w:p w:rsidR="005D7B8B" w:rsidRPr="004D32BD" w:rsidRDefault="005D7B8B" w:rsidP="00990B3B">
      <w:pPr>
        <w:pStyle w:val="a7"/>
      </w:pPr>
    </w:p>
    <w:p w:rsidR="005D7B8B" w:rsidRPr="004D32BD" w:rsidRDefault="005D7B8B" w:rsidP="00990B3B">
      <w:pPr>
        <w:pStyle w:val="a7"/>
      </w:pPr>
      <w:r w:rsidRPr="004D32BD">
        <w:t xml:space="preserve">        // В другом случае выдаем сообщение с ошибкой: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t xml:space="preserve">        </w:t>
      </w:r>
      <w:r w:rsidRPr="004D32BD">
        <w:rPr>
          <w:lang w:val="en-US"/>
        </w:rPr>
        <w:t>else {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        Toast.makeText(getApplicationContext(), "Неправильные данные!", Toast.LENGTH_SHORT).show();</w:t>
      </w:r>
    </w:p>
    <w:p w:rsidR="005D7B8B" w:rsidRPr="004D32BD" w:rsidRDefault="005D7B8B" w:rsidP="00990B3B">
      <w:pPr>
        <w:pStyle w:val="a7"/>
      </w:pPr>
      <w:r w:rsidRPr="004D32BD">
        <w:rPr>
          <w:lang w:val="en-US"/>
        </w:rPr>
        <w:t xml:space="preserve">            numberOfRemainingLoginAttempts</w:t>
      </w:r>
      <w:r w:rsidRPr="004D32BD">
        <w:t>--;</w:t>
      </w:r>
    </w:p>
    <w:p w:rsidR="005D7B8B" w:rsidRPr="004D32BD" w:rsidRDefault="005D7B8B" w:rsidP="00990B3B">
      <w:pPr>
        <w:pStyle w:val="a7"/>
      </w:pPr>
    </w:p>
    <w:p w:rsidR="005D7B8B" w:rsidRPr="004D32BD" w:rsidRDefault="005D7B8B" w:rsidP="00990B3B">
      <w:pPr>
        <w:pStyle w:val="a7"/>
      </w:pPr>
      <w:r w:rsidRPr="004D32BD">
        <w:t xml:space="preserve">            // Делаем видимыми текстовые поля, указывающие на количество оставшихся попыток: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t xml:space="preserve">            </w:t>
      </w:r>
      <w:r w:rsidRPr="004D32BD">
        <w:rPr>
          <w:lang w:val="en-US"/>
        </w:rPr>
        <w:t>attempts.setVisibility(View.VISIBLE);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lastRenderedPageBreak/>
        <w:t xml:space="preserve">            numberOfAttempts.setVisibility(View.VISIBLE);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        numberOfAttempts.setText(Integer.toString(numberOfRemainingLoginAttempts));</w:t>
      </w:r>
    </w:p>
    <w:p w:rsidR="005D7B8B" w:rsidRPr="004D32BD" w:rsidRDefault="005D7B8B" w:rsidP="00990B3B">
      <w:pPr>
        <w:pStyle w:val="a7"/>
        <w:rPr>
          <w:lang w:val="en-US"/>
        </w:rPr>
      </w:pPr>
    </w:p>
    <w:p w:rsidR="005D7B8B" w:rsidRPr="004D32BD" w:rsidRDefault="005D7B8B" w:rsidP="00990B3B">
      <w:pPr>
        <w:pStyle w:val="a7"/>
      </w:pPr>
      <w:r w:rsidRPr="004D32BD">
        <w:rPr>
          <w:lang w:val="en-US"/>
        </w:rPr>
        <w:t xml:space="preserve">            </w:t>
      </w:r>
      <w:r w:rsidRPr="004D32BD">
        <w:t>// Когда выполнено 3 безуспешных попытки залогиниться,</w:t>
      </w:r>
    </w:p>
    <w:p w:rsidR="005D7B8B" w:rsidRPr="004D32BD" w:rsidRDefault="005D7B8B" w:rsidP="00990B3B">
      <w:pPr>
        <w:pStyle w:val="a7"/>
      </w:pPr>
      <w:r w:rsidRPr="004D32BD">
        <w:t xml:space="preserve">            // делаем видимым текстовое поле с надписью, что все пропало и выставляем</w:t>
      </w:r>
    </w:p>
    <w:p w:rsidR="005D7B8B" w:rsidRPr="004D32BD" w:rsidRDefault="005D7B8B" w:rsidP="00990B3B">
      <w:pPr>
        <w:pStyle w:val="a7"/>
      </w:pPr>
      <w:r w:rsidRPr="004D32BD">
        <w:t xml:space="preserve">            // кнопке настройку невозможности нажатия </w:t>
      </w:r>
      <w:r w:rsidRPr="004D32BD">
        <w:rPr>
          <w:lang w:val="en-US"/>
        </w:rPr>
        <w:t>setEnabled</w:t>
      </w:r>
      <w:r w:rsidRPr="004D32BD">
        <w:t>(</w:t>
      </w:r>
      <w:r w:rsidRPr="004D32BD">
        <w:rPr>
          <w:lang w:val="en-US"/>
        </w:rPr>
        <w:t>false</w:t>
      </w:r>
      <w:r w:rsidRPr="004D32BD">
        <w:t>):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t xml:space="preserve">            </w:t>
      </w:r>
      <w:r w:rsidRPr="004D32BD">
        <w:rPr>
          <w:lang w:val="en-US"/>
        </w:rPr>
        <w:t>if (numberOfRemainingLoginAttempts == 0) {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            login.setEnabled(false);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            loginLocked.setVisibility(View.VISIBLE);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            loginLocked.setBackgroundColor(Color.RED);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            loginLocked.setText("Вход заблокирован!!!");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        }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    }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 xml:space="preserve">    }</w:t>
      </w:r>
    </w:p>
    <w:p w:rsidR="005D7B8B" w:rsidRPr="004D32BD" w:rsidRDefault="005D7B8B" w:rsidP="00990B3B">
      <w:pPr>
        <w:pStyle w:val="a7"/>
        <w:rPr>
          <w:lang w:val="en-US"/>
        </w:rPr>
      </w:pPr>
      <w:r w:rsidRPr="004D32BD">
        <w:rPr>
          <w:lang w:val="en-US"/>
        </w:rPr>
        <w:t>}</w:t>
      </w:r>
    </w:p>
    <w:p w:rsidR="004566E5" w:rsidRPr="004566E5" w:rsidRDefault="004566E5" w:rsidP="00990B3B">
      <w:pPr>
        <w:pStyle w:val="a7"/>
      </w:pPr>
    </w:p>
    <w:sectPr w:rsidR="004566E5" w:rsidRPr="004566E5" w:rsidSect="007628D7">
      <w:headerReference w:type="default" r:id="rId20"/>
      <w:pgSz w:w="11906" w:h="16838"/>
      <w:pgMar w:top="851" w:right="850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76B4" w:rsidRDefault="00D676B4">
      <w:pPr>
        <w:spacing w:line="240" w:lineRule="auto"/>
      </w:pPr>
      <w:r>
        <w:separator/>
      </w:r>
    </w:p>
  </w:endnote>
  <w:endnote w:type="continuationSeparator" w:id="0">
    <w:p w:rsidR="00D676B4" w:rsidRDefault="00D676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76B4" w:rsidRDefault="00D676B4">
      <w:pPr>
        <w:spacing w:line="240" w:lineRule="auto"/>
      </w:pPr>
      <w:r>
        <w:separator/>
      </w:r>
    </w:p>
  </w:footnote>
  <w:footnote w:type="continuationSeparator" w:id="0">
    <w:p w:rsidR="00D676B4" w:rsidRDefault="00D676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7849750"/>
      <w:docPartObj>
        <w:docPartGallery w:val="Page Numbers (Top of Page)"/>
        <w:docPartUnique/>
      </w:docPartObj>
    </w:sdtPr>
    <w:sdtEndPr/>
    <w:sdtContent>
      <w:p w:rsidR="00C63375" w:rsidRDefault="00C63375" w:rsidP="00E36B87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7BE1">
          <w:rPr>
            <w:noProof/>
          </w:rPr>
          <w:t>10</w:t>
        </w:r>
        <w:r>
          <w:fldChar w:fldCharType="end"/>
        </w:r>
      </w:p>
    </w:sdtContent>
  </w:sdt>
  <w:p w:rsidR="00C63375" w:rsidRDefault="00C6337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56C2"/>
    <w:multiLevelType w:val="hybridMultilevel"/>
    <w:tmpl w:val="156E6D2A"/>
    <w:lvl w:ilvl="0" w:tplc="E5187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3758"/>
    <w:multiLevelType w:val="multilevel"/>
    <w:tmpl w:val="B27A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05AF0"/>
    <w:multiLevelType w:val="multilevel"/>
    <w:tmpl w:val="F63E4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05FCF"/>
    <w:multiLevelType w:val="multilevel"/>
    <w:tmpl w:val="B9383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3149F"/>
    <w:multiLevelType w:val="multilevel"/>
    <w:tmpl w:val="72AA4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6C4136"/>
    <w:multiLevelType w:val="hybridMultilevel"/>
    <w:tmpl w:val="B100CA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84A4F80"/>
    <w:multiLevelType w:val="hybridMultilevel"/>
    <w:tmpl w:val="3EC44CEA"/>
    <w:lvl w:ilvl="0" w:tplc="E8C687E0">
      <w:start w:val="1"/>
      <w:numFmt w:val="decimal"/>
      <w:pStyle w:val="a"/>
      <w:lvlText w:val="%1.1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06196A"/>
    <w:multiLevelType w:val="multilevel"/>
    <w:tmpl w:val="5ECA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3479A"/>
    <w:multiLevelType w:val="hybridMultilevel"/>
    <w:tmpl w:val="425C42C8"/>
    <w:lvl w:ilvl="0" w:tplc="E51877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84F3C21"/>
    <w:multiLevelType w:val="hybridMultilevel"/>
    <w:tmpl w:val="05F4A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3B0E07"/>
    <w:multiLevelType w:val="hybridMultilevel"/>
    <w:tmpl w:val="A0A21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513877"/>
    <w:multiLevelType w:val="hybridMultilevel"/>
    <w:tmpl w:val="F032441A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2" w15:restartNumberingAfterBreak="0">
    <w:nsid w:val="50A33379"/>
    <w:multiLevelType w:val="multilevel"/>
    <w:tmpl w:val="D554A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2D63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6196234"/>
    <w:multiLevelType w:val="multilevel"/>
    <w:tmpl w:val="72F8F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6B56A3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7D6D13B9"/>
    <w:multiLevelType w:val="hybridMultilevel"/>
    <w:tmpl w:val="9BC66318"/>
    <w:lvl w:ilvl="0" w:tplc="1D081FF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3"/>
  </w:num>
  <w:num w:numId="4">
    <w:abstractNumId w:val="13"/>
  </w:num>
  <w:num w:numId="5">
    <w:abstractNumId w:val="6"/>
  </w:num>
  <w:num w:numId="6">
    <w:abstractNumId w:val="13"/>
    <w:lvlOverride w:ilvl="0">
      <w:startOverride w:val="1"/>
    </w:lvlOverride>
  </w:num>
  <w:num w:numId="7">
    <w:abstractNumId w:val="15"/>
  </w:num>
  <w:num w:numId="8">
    <w:abstractNumId w:val="0"/>
  </w:num>
  <w:num w:numId="9">
    <w:abstractNumId w:val="16"/>
  </w:num>
  <w:num w:numId="10">
    <w:abstractNumId w:val="2"/>
  </w:num>
  <w:num w:numId="11">
    <w:abstractNumId w:val="7"/>
  </w:num>
  <w:num w:numId="12">
    <w:abstractNumId w:val="3"/>
  </w:num>
  <w:num w:numId="13">
    <w:abstractNumId w:val="4"/>
  </w:num>
  <w:num w:numId="14">
    <w:abstractNumId w:val="1"/>
  </w:num>
  <w:num w:numId="15">
    <w:abstractNumId w:val="14"/>
  </w:num>
  <w:num w:numId="16">
    <w:abstractNumId w:val="12"/>
  </w:num>
  <w:num w:numId="17">
    <w:abstractNumId w:val="5"/>
  </w:num>
  <w:num w:numId="18">
    <w:abstractNumId w:val="8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ttachedTemplate r:id="rId1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B8B"/>
    <w:rsid w:val="00005096"/>
    <w:rsid w:val="0001479E"/>
    <w:rsid w:val="0002382B"/>
    <w:rsid w:val="00025A49"/>
    <w:rsid w:val="00031798"/>
    <w:rsid w:val="000442D8"/>
    <w:rsid w:val="00046BEC"/>
    <w:rsid w:val="000A68AD"/>
    <w:rsid w:val="000B2951"/>
    <w:rsid w:val="000B4A87"/>
    <w:rsid w:val="000B4DC6"/>
    <w:rsid w:val="000C70EC"/>
    <w:rsid w:val="000C7946"/>
    <w:rsid w:val="000E158E"/>
    <w:rsid w:val="000E4442"/>
    <w:rsid w:val="000E4EDE"/>
    <w:rsid w:val="0010050B"/>
    <w:rsid w:val="0010444C"/>
    <w:rsid w:val="00106460"/>
    <w:rsid w:val="00126205"/>
    <w:rsid w:val="00126F4E"/>
    <w:rsid w:val="00137D8B"/>
    <w:rsid w:val="00144815"/>
    <w:rsid w:val="00154FE8"/>
    <w:rsid w:val="00170584"/>
    <w:rsid w:val="00172B17"/>
    <w:rsid w:val="00180D32"/>
    <w:rsid w:val="00187DAB"/>
    <w:rsid w:val="00195511"/>
    <w:rsid w:val="001A23EC"/>
    <w:rsid w:val="001C076F"/>
    <w:rsid w:val="001C254E"/>
    <w:rsid w:val="001D4C49"/>
    <w:rsid w:val="001D6807"/>
    <w:rsid w:val="001F17C2"/>
    <w:rsid w:val="0020155A"/>
    <w:rsid w:val="00203D2B"/>
    <w:rsid w:val="00207561"/>
    <w:rsid w:val="00215931"/>
    <w:rsid w:val="0022376E"/>
    <w:rsid w:val="00223B37"/>
    <w:rsid w:val="00224014"/>
    <w:rsid w:val="0022793B"/>
    <w:rsid w:val="00231745"/>
    <w:rsid w:val="00235332"/>
    <w:rsid w:val="00245819"/>
    <w:rsid w:val="00251DEC"/>
    <w:rsid w:val="0026662A"/>
    <w:rsid w:val="00294EB4"/>
    <w:rsid w:val="002A1978"/>
    <w:rsid w:val="002A4583"/>
    <w:rsid w:val="002A46C3"/>
    <w:rsid w:val="002A56B7"/>
    <w:rsid w:val="002A63B5"/>
    <w:rsid w:val="002B04C6"/>
    <w:rsid w:val="002B0F6E"/>
    <w:rsid w:val="002B3CBE"/>
    <w:rsid w:val="002B7D0D"/>
    <w:rsid w:val="002C2E43"/>
    <w:rsid w:val="002C4EEB"/>
    <w:rsid w:val="002D41EC"/>
    <w:rsid w:val="002E63F1"/>
    <w:rsid w:val="002E7B5F"/>
    <w:rsid w:val="002E7BE1"/>
    <w:rsid w:val="002F7182"/>
    <w:rsid w:val="00302BEF"/>
    <w:rsid w:val="003106A0"/>
    <w:rsid w:val="00310A02"/>
    <w:rsid w:val="00316C8B"/>
    <w:rsid w:val="00320C3C"/>
    <w:rsid w:val="00320D35"/>
    <w:rsid w:val="003258CA"/>
    <w:rsid w:val="00343152"/>
    <w:rsid w:val="00343655"/>
    <w:rsid w:val="00372100"/>
    <w:rsid w:val="003873AF"/>
    <w:rsid w:val="003920F4"/>
    <w:rsid w:val="003A7FEC"/>
    <w:rsid w:val="003B7728"/>
    <w:rsid w:val="003E53E5"/>
    <w:rsid w:val="003F25CA"/>
    <w:rsid w:val="003F6C2A"/>
    <w:rsid w:val="004009B5"/>
    <w:rsid w:val="004078D6"/>
    <w:rsid w:val="00407BDA"/>
    <w:rsid w:val="00410222"/>
    <w:rsid w:val="00411545"/>
    <w:rsid w:val="00411AD2"/>
    <w:rsid w:val="0042057A"/>
    <w:rsid w:val="004214D3"/>
    <w:rsid w:val="00455C4D"/>
    <w:rsid w:val="00456515"/>
    <w:rsid w:val="004566E5"/>
    <w:rsid w:val="00461262"/>
    <w:rsid w:val="00461D15"/>
    <w:rsid w:val="00462EAA"/>
    <w:rsid w:val="00485F72"/>
    <w:rsid w:val="00492259"/>
    <w:rsid w:val="004A1CA5"/>
    <w:rsid w:val="004B7B16"/>
    <w:rsid w:val="004D206F"/>
    <w:rsid w:val="004D65CE"/>
    <w:rsid w:val="004D7F36"/>
    <w:rsid w:val="004E3701"/>
    <w:rsid w:val="004E4F9C"/>
    <w:rsid w:val="004E5A08"/>
    <w:rsid w:val="004E687E"/>
    <w:rsid w:val="004E6C81"/>
    <w:rsid w:val="004F114C"/>
    <w:rsid w:val="004F4F1B"/>
    <w:rsid w:val="00505C78"/>
    <w:rsid w:val="00520680"/>
    <w:rsid w:val="00526AD1"/>
    <w:rsid w:val="00530663"/>
    <w:rsid w:val="005360B0"/>
    <w:rsid w:val="0056060D"/>
    <w:rsid w:val="005652D4"/>
    <w:rsid w:val="00572EAD"/>
    <w:rsid w:val="00574508"/>
    <w:rsid w:val="0057734E"/>
    <w:rsid w:val="005976E1"/>
    <w:rsid w:val="005A105A"/>
    <w:rsid w:val="005B5122"/>
    <w:rsid w:val="005C07F4"/>
    <w:rsid w:val="005C7208"/>
    <w:rsid w:val="005D1380"/>
    <w:rsid w:val="005D5879"/>
    <w:rsid w:val="005D7B8B"/>
    <w:rsid w:val="005E2BBF"/>
    <w:rsid w:val="005E4BDF"/>
    <w:rsid w:val="005F0B3D"/>
    <w:rsid w:val="00600BAF"/>
    <w:rsid w:val="00605169"/>
    <w:rsid w:val="0062276C"/>
    <w:rsid w:val="0063049C"/>
    <w:rsid w:val="0063786E"/>
    <w:rsid w:val="006533D1"/>
    <w:rsid w:val="00660D6B"/>
    <w:rsid w:val="00671A63"/>
    <w:rsid w:val="0067608D"/>
    <w:rsid w:val="00694957"/>
    <w:rsid w:val="00694FAE"/>
    <w:rsid w:val="00697A06"/>
    <w:rsid w:val="006A6BF9"/>
    <w:rsid w:val="006B0139"/>
    <w:rsid w:val="006B4242"/>
    <w:rsid w:val="006C1451"/>
    <w:rsid w:val="006C7C06"/>
    <w:rsid w:val="006E1803"/>
    <w:rsid w:val="006E1D0E"/>
    <w:rsid w:val="00717CDB"/>
    <w:rsid w:val="00726EFF"/>
    <w:rsid w:val="0072750F"/>
    <w:rsid w:val="00727B14"/>
    <w:rsid w:val="00734C25"/>
    <w:rsid w:val="00735187"/>
    <w:rsid w:val="00736A53"/>
    <w:rsid w:val="007456D4"/>
    <w:rsid w:val="00746DC5"/>
    <w:rsid w:val="00750109"/>
    <w:rsid w:val="00751251"/>
    <w:rsid w:val="007628D7"/>
    <w:rsid w:val="00764344"/>
    <w:rsid w:val="00773562"/>
    <w:rsid w:val="00785C78"/>
    <w:rsid w:val="007969D9"/>
    <w:rsid w:val="007A0E80"/>
    <w:rsid w:val="007A0FE9"/>
    <w:rsid w:val="007A18BF"/>
    <w:rsid w:val="007C14B7"/>
    <w:rsid w:val="007D7752"/>
    <w:rsid w:val="007E1732"/>
    <w:rsid w:val="007E1C8B"/>
    <w:rsid w:val="007E1CAF"/>
    <w:rsid w:val="007E4F65"/>
    <w:rsid w:val="007E7669"/>
    <w:rsid w:val="007F08F0"/>
    <w:rsid w:val="007F52FC"/>
    <w:rsid w:val="008069BA"/>
    <w:rsid w:val="00807CF1"/>
    <w:rsid w:val="008170FF"/>
    <w:rsid w:val="0082077B"/>
    <w:rsid w:val="008227A6"/>
    <w:rsid w:val="0082770B"/>
    <w:rsid w:val="00830B96"/>
    <w:rsid w:val="00832E83"/>
    <w:rsid w:val="00836A20"/>
    <w:rsid w:val="00842B3F"/>
    <w:rsid w:val="00843976"/>
    <w:rsid w:val="008446BC"/>
    <w:rsid w:val="008505D5"/>
    <w:rsid w:val="00850D5B"/>
    <w:rsid w:val="00872340"/>
    <w:rsid w:val="0088170E"/>
    <w:rsid w:val="008876A2"/>
    <w:rsid w:val="008A093B"/>
    <w:rsid w:val="008B379D"/>
    <w:rsid w:val="008D2114"/>
    <w:rsid w:val="008D3C23"/>
    <w:rsid w:val="008D771C"/>
    <w:rsid w:val="008F2DB4"/>
    <w:rsid w:val="008F4305"/>
    <w:rsid w:val="008F63E2"/>
    <w:rsid w:val="009149F4"/>
    <w:rsid w:val="00955855"/>
    <w:rsid w:val="00961B8F"/>
    <w:rsid w:val="009763C9"/>
    <w:rsid w:val="009830B8"/>
    <w:rsid w:val="00985EAD"/>
    <w:rsid w:val="00990B3B"/>
    <w:rsid w:val="0099181A"/>
    <w:rsid w:val="0099284C"/>
    <w:rsid w:val="00994E0F"/>
    <w:rsid w:val="009A0625"/>
    <w:rsid w:val="009B1ECE"/>
    <w:rsid w:val="009B7022"/>
    <w:rsid w:val="009E125D"/>
    <w:rsid w:val="009E2376"/>
    <w:rsid w:val="009E4572"/>
    <w:rsid w:val="009F3CAB"/>
    <w:rsid w:val="00A0497C"/>
    <w:rsid w:val="00A065D6"/>
    <w:rsid w:val="00A06F75"/>
    <w:rsid w:val="00A15423"/>
    <w:rsid w:val="00A2413B"/>
    <w:rsid w:val="00A25771"/>
    <w:rsid w:val="00A36973"/>
    <w:rsid w:val="00A471A4"/>
    <w:rsid w:val="00A50424"/>
    <w:rsid w:val="00A6225E"/>
    <w:rsid w:val="00A66B39"/>
    <w:rsid w:val="00A731E2"/>
    <w:rsid w:val="00A74502"/>
    <w:rsid w:val="00A87C79"/>
    <w:rsid w:val="00A92281"/>
    <w:rsid w:val="00AA7C67"/>
    <w:rsid w:val="00AC5CC7"/>
    <w:rsid w:val="00AC69FA"/>
    <w:rsid w:val="00AC7022"/>
    <w:rsid w:val="00AD491B"/>
    <w:rsid w:val="00AD51E7"/>
    <w:rsid w:val="00B0777A"/>
    <w:rsid w:val="00B14CE5"/>
    <w:rsid w:val="00B20174"/>
    <w:rsid w:val="00B21DB9"/>
    <w:rsid w:val="00B233F4"/>
    <w:rsid w:val="00B24676"/>
    <w:rsid w:val="00B638EB"/>
    <w:rsid w:val="00B704D1"/>
    <w:rsid w:val="00B70C62"/>
    <w:rsid w:val="00B76BD7"/>
    <w:rsid w:val="00B938AA"/>
    <w:rsid w:val="00B93C91"/>
    <w:rsid w:val="00BA5186"/>
    <w:rsid w:val="00BA6C82"/>
    <w:rsid w:val="00BC1F74"/>
    <w:rsid w:val="00BD1344"/>
    <w:rsid w:val="00BD7C3B"/>
    <w:rsid w:val="00BF0177"/>
    <w:rsid w:val="00BF1E8D"/>
    <w:rsid w:val="00C00A3E"/>
    <w:rsid w:val="00C061A0"/>
    <w:rsid w:val="00C20441"/>
    <w:rsid w:val="00C20E35"/>
    <w:rsid w:val="00C23E68"/>
    <w:rsid w:val="00C24FB1"/>
    <w:rsid w:val="00C269BA"/>
    <w:rsid w:val="00C31B0B"/>
    <w:rsid w:val="00C335D8"/>
    <w:rsid w:val="00C47A9A"/>
    <w:rsid w:val="00C63375"/>
    <w:rsid w:val="00C677E2"/>
    <w:rsid w:val="00C7049A"/>
    <w:rsid w:val="00C73427"/>
    <w:rsid w:val="00C77C70"/>
    <w:rsid w:val="00CA178A"/>
    <w:rsid w:val="00CA222A"/>
    <w:rsid w:val="00CB5A39"/>
    <w:rsid w:val="00CB7CC7"/>
    <w:rsid w:val="00CC6120"/>
    <w:rsid w:val="00CD6F1E"/>
    <w:rsid w:val="00CD730F"/>
    <w:rsid w:val="00CD7884"/>
    <w:rsid w:val="00CF0E0F"/>
    <w:rsid w:val="00CF5693"/>
    <w:rsid w:val="00D01801"/>
    <w:rsid w:val="00D248BB"/>
    <w:rsid w:val="00D3650B"/>
    <w:rsid w:val="00D40263"/>
    <w:rsid w:val="00D42528"/>
    <w:rsid w:val="00D50568"/>
    <w:rsid w:val="00D676B4"/>
    <w:rsid w:val="00D76F2F"/>
    <w:rsid w:val="00D776F4"/>
    <w:rsid w:val="00D91205"/>
    <w:rsid w:val="00D9613A"/>
    <w:rsid w:val="00D97CC1"/>
    <w:rsid w:val="00DA297F"/>
    <w:rsid w:val="00DA5F03"/>
    <w:rsid w:val="00DB3D18"/>
    <w:rsid w:val="00DD246B"/>
    <w:rsid w:val="00DE5974"/>
    <w:rsid w:val="00DF2B09"/>
    <w:rsid w:val="00E00BFF"/>
    <w:rsid w:val="00E0494C"/>
    <w:rsid w:val="00E07143"/>
    <w:rsid w:val="00E15728"/>
    <w:rsid w:val="00E252BA"/>
    <w:rsid w:val="00E3627E"/>
    <w:rsid w:val="00E36B87"/>
    <w:rsid w:val="00E44AC1"/>
    <w:rsid w:val="00E5084D"/>
    <w:rsid w:val="00E91BD1"/>
    <w:rsid w:val="00E93970"/>
    <w:rsid w:val="00EA12CA"/>
    <w:rsid w:val="00EA37C5"/>
    <w:rsid w:val="00EB1B04"/>
    <w:rsid w:val="00EB6075"/>
    <w:rsid w:val="00EC2496"/>
    <w:rsid w:val="00ED238F"/>
    <w:rsid w:val="00EE06C2"/>
    <w:rsid w:val="00EF01F8"/>
    <w:rsid w:val="00EF7559"/>
    <w:rsid w:val="00F13D80"/>
    <w:rsid w:val="00F201E4"/>
    <w:rsid w:val="00F2089C"/>
    <w:rsid w:val="00F26CB7"/>
    <w:rsid w:val="00F40A8D"/>
    <w:rsid w:val="00F42715"/>
    <w:rsid w:val="00F42E85"/>
    <w:rsid w:val="00F44BC3"/>
    <w:rsid w:val="00F450C3"/>
    <w:rsid w:val="00F711A5"/>
    <w:rsid w:val="00F76E3B"/>
    <w:rsid w:val="00F83047"/>
    <w:rsid w:val="00F83159"/>
    <w:rsid w:val="00FA05D3"/>
    <w:rsid w:val="00FA73F5"/>
    <w:rsid w:val="00FB1E18"/>
    <w:rsid w:val="00FB35B7"/>
    <w:rsid w:val="00FB4599"/>
    <w:rsid w:val="00FD3B8D"/>
    <w:rsid w:val="00FE0711"/>
    <w:rsid w:val="00FE12F8"/>
    <w:rsid w:val="00FE381E"/>
    <w:rsid w:val="00FF1D48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CC34DE"/>
  <w15:chartTrackingRefBased/>
  <w15:docId w15:val="{4A9E5CCE-3E9A-4170-9E51-49FD4D0D6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7608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10050B"/>
    <w:pPr>
      <w:keepNext/>
      <w:keepLines/>
      <w:numPr>
        <w:numId w:val="7"/>
      </w:numPr>
      <w:spacing w:after="240" w:line="240" w:lineRule="auto"/>
      <w:ind w:left="0"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9E125D"/>
    <w:pPr>
      <w:keepNext/>
      <w:keepLines/>
      <w:numPr>
        <w:ilvl w:val="1"/>
        <w:numId w:val="7"/>
      </w:numPr>
      <w:spacing w:before="100" w:beforeAutospacing="1" w:after="240" w:line="240" w:lineRule="auto"/>
      <w:ind w:left="0" w:firstLine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C24FB1"/>
    <w:pPr>
      <w:keepNext/>
      <w:keepLines/>
      <w:numPr>
        <w:ilvl w:val="2"/>
        <w:numId w:val="7"/>
      </w:numPr>
      <w:ind w:left="0" w:firstLine="709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227A6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227A6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227A6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227A6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227A6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227A6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E4F6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7E4F65"/>
  </w:style>
  <w:style w:type="table" w:styleId="a6">
    <w:name w:val="Table Grid"/>
    <w:basedOn w:val="a2"/>
    <w:uiPriority w:val="39"/>
    <w:rsid w:val="007E4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10050B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No Spacing"/>
    <w:aliases w:val="Код"/>
    <w:link w:val="a8"/>
    <w:uiPriority w:val="1"/>
    <w:qFormat/>
    <w:rsid w:val="00126205"/>
    <w:pPr>
      <w:spacing w:after="0" w:line="240" w:lineRule="auto"/>
      <w:jc w:val="both"/>
    </w:pPr>
    <w:rPr>
      <w:rFonts w:ascii="Courier New" w:hAnsi="Courier New"/>
      <w:sz w:val="20"/>
    </w:rPr>
  </w:style>
  <w:style w:type="character" w:styleId="a9">
    <w:name w:val="Placeholder Text"/>
    <w:basedOn w:val="a1"/>
    <w:uiPriority w:val="99"/>
    <w:semiHidden/>
    <w:rsid w:val="00A6225E"/>
    <w:rPr>
      <w:color w:val="808080"/>
    </w:rPr>
  </w:style>
  <w:style w:type="paragraph" w:styleId="aa">
    <w:name w:val="Title"/>
    <w:basedOn w:val="a0"/>
    <w:next w:val="a0"/>
    <w:link w:val="ab"/>
    <w:uiPriority w:val="10"/>
    <w:qFormat/>
    <w:rsid w:val="006533D1"/>
    <w:pPr>
      <w:spacing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1"/>
    <w:link w:val="aa"/>
    <w:uiPriority w:val="10"/>
    <w:rsid w:val="0065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0"/>
    <w:uiPriority w:val="99"/>
    <w:unhideWhenUsed/>
    <w:rsid w:val="00FE381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d">
    <w:name w:val="List Paragraph"/>
    <w:basedOn w:val="a0"/>
    <w:uiPriority w:val="34"/>
    <w:qFormat/>
    <w:rsid w:val="0057734E"/>
    <w:pPr>
      <w:ind w:left="720"/>
    </w:pPr>
  </w:style>
  <w:style w:type="paragraph" w:styleId="ae">
    <w:name w:val="TOC Heading"/>
    <w:basedOn w:val="1"/>
    <w:next w:val="a0"/>
    <w:uiPriority w:val="39"/>
    <w:unhideWhenUsed/>
    <w:qFormat/>
    <w:rsid w:val="00836A2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836A20"/>
    <w:pPr>
      <w:spacing w:after="100"/>
    </w:pPr>
  </w:style>
  <w:style w:type="character" w:styleId="af">
    <w:name w:val="Hyperlink"/>
    <w:basedOn w:val="a1"/>
    <w:uiPriority w:val="99"/>
    <w:unhideWhenUsed/>
    <w:rsid w:val="00836A20"/>
    <w:rPr>
      <w:color w:val="0563C1" w:themeColor="hyperlink"/>
      <w:u w:val="single"/>
    </w:rPr>
  </w:style>
  <w:style w:type="character" w:customStyle="1" w:styleId="a8">
    <w:name w:val="Без интервала Знак"/>
    <w:aliases w:val="Код Знак"/>
    <w:basedOn w:val="a1"/>
    <w:link w:val="a7"/>
    <w:uiPriority w:val="1"/>
    <w:rsid w:val="00E5084D"/>
    <w:rPr>
      <w:rFonts w:ascii="Courier New" w:hAnsi="Courier New"/>
      <w:sz w:val="20"/>
    </w:rPr>
  </w:style>
  <w:style w:type="character" w:customStyle="1" w:styleId="20">
    <w:name w:val="Заголовок 2 Знак"/>
    <w:basedOn w:val="a1"/>
    <w:link w:val="2"/>
    <w:uiPriority w:val="9"/>
    <w:rsid w:val="009E125D"/>
    <w:rPr>
      <w:rFonts w:ascii="Times New Roman" w:eastAsiaTheme="majorEastAsia" w:hAnsi="Times New Roman" w:cstheme="majorBidi"/>
      <w:b/>
      <w:sz w:val="28"/>
      <w:szCs w:val="26"/>
    </w:rPr>
  </w:style>
  <w:style w:type="paragraph" w:styleId="a">
    <w:name w:val="Subtitle"/>
    <w:basedOn w:val="1"/>
    <w:next w:val="a0"/>
    <w:link w:val="af0"/>
    <w:uiPriority w:val="11"/>
    <w:qFormat/>
    <w:rsid w:val="00605169"/>
    <w:pPr>
      <w:numPr>
        <w:numId w:val="5"/>
      </w:numPr>
      <w:jc w:val="left"/>
      <w:outlineLvl w:val="1"/>
    </w:pPr>
    <w:rPr>
      <w:rFonts w:eastAsiaTheme="minorEastAsia"/>
      <w:spacing w:val="15"/>
    </w:rPr>
  </w:style>
  <w:style w:type="character" w:customStyle="1" w:styleId="af0">
    <w:name w:val="Подзаголовок Знак"/>
    <w:basedOn w:val="a1"/>
    <w:link w:val="a"/>
    <w:uiPriority w:val="11"/>
    <w:rsid w:val="00605169"/>
    <w:rPr>
      <w:rFonts w:ascii="Times New Roman" w:eastAsiaTheme="minorEastAsia" w:hAnsi="Times New Roman" w:cstheme="majorBidi"/>
      <w:b/>
      <w:spacing w:val="15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C24FB1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8227A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8227A6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8227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8227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8227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0"/>
    <w:next w:val="a0"/>
    <w:autoRedefine/>
    <w:uiPriority w:val="39"/>
    <w:unhideWhenUsed/>
    <w:rsid w:val="00FF1D48"/>
    <w:pPr>
      <w:spacing w:after="100"/>
      <w:ind w:left="280"/>
    </w:pPr>
  </w:style>
  <w:style w:type="paragraph" w:styleId="af1">
    <w:name w:val="Balloon Text"/>
    <w:basedOn w:val="a0"/>
    <w:link w:val="af2"/>
    <w:uiPriority w:val="99"/>
    <w:semiHidden/>
    <w:unhideWhenUsed/>
    <w:rsid w:val="002A45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2A4583"/>
    <w:rPr>
      <w:rFonts w:ascii="Segoe UI" w:hAnsi="Segoe UI" w:cs="Segoe UI"/>
      <w:sz w:val="18"/>
      <w:szCs w:val="18"/>
    </w:rPr>
  </w:style>
  <w:style w:type="character" w:styleId="af3">
    <w:name w:val="FollowedHyperlink"/>
    <w:basedOn w:val="a1"/>
    <w:uiPriority w:val="99"/>
    <w:semiHidden/>
    <w:unhideWhenUsed/>
    <w:rsid w:val="00235332"/>
    <w:rPr>
      <w:color w:val="954F72" w:themeColor="followedHyperlink"/>
      <w:u w:val="single"/>
    </w:rPr>
  </w:style>
  <w:style w:type="paragraph" w:styleId="af4">
    <w:name w:val="footer"/>
    <w:basedOn w:val="a0"/>
    <w:link w:val="af5"/>
    <w:uiPriority w:val="99"/>
    <w:unhideWhenUsed/>
    <w:rsid w:val="009B7022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9B702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0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ru.wikipedia.org/wiki/Java" TargetMode="External"/><Relationship Id="rId18" Type="http://schemas.openxmlformats.org/officeDocument/2006/relationships/hyperlink" Target="https://ru.wikipedia.org/wiki/Java_Virtual_Machine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%D0%92%D0%B8%D1%80%D1%82%D1%83%D0%B0%D0%BB%D1%8C%D0%BD%D0%B0%D1%8F_%D0%BC%D0%B0%D1%88%D0%B8%D0%BD%D0%B0" TargetMode="External"/><Relationship Id="rId17" Type="http://schemas.openxmlformats.org/officeDocument/2006/relationships/hyperlink" Target="https://ru.wikipedia.org/wiki/%D0%A1%D1%82%D0%B5%D0%BA_%D0%B2%D1%8B%D0%B7%D0%BE%D0%B2%D0%BE%D0%B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RISC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%D0%A0%D0%B5%D0%B3%D0%B8%D1%81%D1%82%D1%80_(%D1%86%D0%B8%D1%84%D1%80%D0%BE%D0%B2%D0%B0%D1%8F_%D1%82%D0%B5%D1%85%D0%BD%D0%B8%D0%BA%D0%B0)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ru.wikipedia.org/wiki/Oracl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ru.wikipedia.org/wiki/Google_(%D0%BA%D0%BE%D0%BC%D0%BF%D0%B0%D0%BD%D0%B8%D1%8F)" TargetMode="Externa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ya\Desktop\University\&#1064;&#1072;&#1073;&#1083;&#1086;&#1085;%20&#1087;&#1086;%20&#1043;&#1054;&#1057;&#1058;&#1072;&#108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FE2F01-C986-4CE1-92EF-7B436176A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ГОСТам.dotx</Template>
  <TotalTime>46</TotalTime>
  <Pages>13</Pages>
  <Words>1984</Words>
  <Characters>11312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11</cp:revision>
  <cp:lastPrinted>2019-12-09T10:24:00Z</cp:lastPrinted>
  <dcterms:created xsi:type="dcterms:W3CDTF">2021-01-05T16:38:00Z</dcterms:created>
  <dcterms:modified xsi:type="dcterms:W3CDTF">2021-01-06T08:34:00Z</dcterms:modified>
</cp:coreProperties>
</file>