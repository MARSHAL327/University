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E53" w:rsidRPr="00EB58F4" w:rsidRDefault="00E94E53" w:rsidP="00E94E53">
      <w:pPr>
        <w:tabs>
          <w:tab w:val="left" w:pos="1843"/>
        </w:tabs>
        <w:jc w:val="center"/>
        <w:rPr>
          <w:szCs w:val="28"/>
        </w:rPr>
      </w:pPr>
      <w:r w:rsidRPr="00EB58F4">
        <w:rPr>
          <w:szCs w:val="28"/>
        </w:rPr>
        <w:t>Министерство образования и науки Российской Федерации</w:t>
      </w:r>
    </w:p>
    <w:p w:rsidR="00E94E53" w:rsidRPr="00E40AFD" w:rsidRDefault="00E94E53" w:rsidP="00E94E53">
      <w:pPr>
        <w:pStyle w:val="ac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ФГАОУ ВО «Севастопольский государственный университет»</w:t>
      </w:r>
    </w:p>
    <w:p w:rsidR="00E94E53" w:rsidRDefault="00E94E53" w:rsidP="00E94E53">
      <w:pPr>
        <w:pStyle w:val="ac"/>
        <w:jc w:val="center"/>
        <w:rPr>
          <w:color w:val="000000"/>
          <w:sz w:val="27"/>
          <w:szCs w:val="27"/>
        </w:rPr>
      </w:pPr>
      <w:r w:rsidRPr="00E40AFD">
        <w:rPr>
          <w:color w:val="000000"/>
          <w:sz w:val="28"/>
          <w:szCs w:val="28"/>
        </w:rPr>
        <w:t>Институт информационных технологий и управления в технических процессах</w:t>
      </w:r>
    </w:p>
    <w:p w:rsidR="00E94E53" w:rsidRDefault="00E94E53" w:rsidP="00E94E53">
      <w:pPr>
        <w:pStyle w:val="ac"/>
        <w:jc w:val="center"/>
        <w:rPr>
          <w:color w:val="000000"/>
          <w:sz w:val="27"/>
          <w:szCs w:val="27"/>
        </w:rPr>
      </w:pPr>
    </w:p>
    <w:p w:rsidR="00E94E53" w:rsidRDefault="00E94E53" w:rsidP="00A95F4B">
      <w:pPr>
        <w:pStyle w:val="ac"/>
        <w:ind w:firstLine="0"/>
        <w:rPr>
          <w:color w:val="000000"/>
          <w:sz w:val="27"/>
          <w:szCs w:val="27"/>
        </w:rPr>
      </w:pPr>
    </w:p>
    <w:p w:rsidR="00E94E53" w:rsidRDefault="00E94E53" w:rsidP="00E94E53">
      <w:pPr>
        <w:pStyle w:val="ac"/>
        <w:jc w:val="center"/>
        <w:rPr>
          <w:color w:val="000000"/>
          <w:sz w:val="27"/>
          <w:szCs w:val="27"/>
        </w:rPr>
      </w:pPr>
    </w:p>
    <w:p w:rsidR="00E94E53" w:rsidRPr="00E40AFD" w:rsidRDefault="00E94E53" w:rsidP="00E94E53">
      <w:pPr>
        <w:pStyle w:val="1"/>
      </w:pPr>
      <w:r w:rsidRPr="00E40AFD">
        <w:t>ОТЧЁТ</w:t>
      </w:r>
    </w:p>
    <w:p w:rsidR="00E94E53" w:rsidRPr="00F5181E" w:rsidRDefault="00E94E53" w:rsidP="00E94E53">
      <w:pPr>
        <w:pStyle w:val="1"/>
        <w:numPr>
          <w:ilvl w:val="0"/>
          <w:numId w:val="0"/>
        </w:numPr>
      </w:pPr>
      <w:r>
        <w:t>ПО ЛАБОРАТОРНОЙ РАБОТЕ №5</w:t>
      </w:r>
    </w:p>
    <w:p w:rsidR="00E94E53" w:rsidRPr="00E40AFD" w:rsidRDefault="00E94E53" w:rsidP="00E94E53">
      <w:pPr>
        <w:pStyle w:val="1"/>
        <w:numPr>
          <w:ilvl w:val="0"/>
          <w:numId w:val="0"/>
        </w:numPr>
      </w:pPr>
      <w:r w:rsidRPr="00E40AFD">
        <w:t>«</w:t>
      </w:r>
      <w:r>
        <w:t xml:space="preserve">ИССЛЕДОВАНИЕ ВЗАИМОДЕЙСТВИЯ </w:t>
      </w:r>
      <w:r>
        <w:rPr>
          <w:lang w:val="en-US"/>
        </w:rPr>
        <w:t>ANDROID</w:t>
      </w:r>
      <w:r>
        <w:t>-ПРИЛОЖЕНИЯ С БАЗОЙ ДАННЫХ</w:t>
      </w:r>
      <w:r w:rsidRPr="00E40AFD">
        <w:t>»</w:t>
      </w:r>
    </w:p>
    <w:p w:rsidR="00E94E53" w:rsidRPr="00E40AFD" w:rsidRDefault="00E94E53" w:rsidP="00E94E53">
      <w:pPr>
        <w:pStyle w:val="ac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дисциплине </w:t>
      </w:r>
      <w:r w:rsidRPr="00C8000F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Разработка мобильных приложений</w:t>
      </w:r>
      <w:r w:rsidRPr="00E40AFD">
        <w:rPr>
          <w:color w:val="000000"/>
          <w:sz w:val="28"/>
          <w:szCs w:val="28"/>
        </w:rPr>
        <w:t>»</w:t>
      </w:r>
    </w:p>
    <w:p w:rsidR="00E94E53" w:rsidRDefault="00E94E53" w:rsidP="00A95F4B">
      <w:pPr>
        <w:pStyle w:val="ac"/>
        <w:ind w:firstLine="0"/>
        <w:rPr>
          <w:color w:val="000000"/>
          <w:sz w:val="27"/>
          <w:szCs w:val="27"/>
        </w:rPr>
      </w:pPr>
    </w:p>
    <w:p w:rsidR="00E94E53" w:rsidRPr="00E40AFD" w:rsidRDefault="00E94E53" w:rsidP="00E94E53">
      <w:pPr>
        <w:pStyle w:val="ac"/>
        <w:jc w:val="center"/>
        <w:rPr>
          <w:color w:val="000000"/>
          <w:sz w:val="28"/>
          <w:szCs w:val="28"/>
        </w:rPr>
      </w:pPr>
    </w:p>
    <w:p w:rsidR="00E94E53" w:rsidRPr="00E40AFD" w:rsidRDefault="00E94E53" w:rsidP="00E94E53">
      <w:pPr>
        <w:pStyle w:val="ac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Выполнил:</w:t>
      </w:r>
    </w:p>
    <w:p w:rsidR="00E94E53" w:rsidRPr="00E40AFD" w:rsidRDefault="00E94E53" w:rsidP="00E94E53">
      <w:pPr>
        <w:pStyle w:val="ac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студент группы ПИ/б-18-1-о</w:t>
      </w:r>
    </w:p>
    <w:p w:rsidR="00E94E53" w:rsidRPr="00E40AFD" w:rsidRDefault="00E94E53" w:rsidP="00E94E53">
      <w:pPr>
        <w:pStyle w:val="ac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Шведенко Александр</w:t>
      </w:r>
    </w:p>
    <w:p w:rsidR="00E94E53" w:rsidRPr="00E40AFD" w:rsidRDefault="00E94E53" w:rsidP="00E94E53">
      <w:pPr>
        <w:pStyle w:val="ac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Проверил:</w:t>
      </w:r>
    </w:p>
    <w:p w:rsidR="00E94E53" w:rsidRDefault="00E94E53" w:rsidP="00E94E53">
      <w:pPr>
        <w:pStyle w:val="ac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Петраков В.А.</w:t>
      </w:r>
    </w:p>
    <w:p w:rsidR="00E94E53" w:rsidRDefault="00E94E53" w:rsidP="00A95F4B">
      <w:pPr>
        <w:pStyle w:val="ac"/>
        <w:ind w:firstLine="0"/>
        <w:rPr>
          <w:color w:val="000000"/>
          <w:sz w:val="28"/>
          <w:szCs w:val="28"/>
        </w:rPr>
      </w:pPr>
    </w:p>
    <w:p w:rsidR="00A95F4B" w:rsidRDefault="00A95F4B" w:rsidP="00A95F4B">
      <w:pPr>
        <w:pStyle w:val="ac"/>
        <w:ind w:firstLine="0"/>
        <w:rPr>
          <w:color w:val="000000"/>
          <w:sz w:val="28"/>
          <w:szCs w:val="28"/>
        </w:rPr>
      </w:pPr>
    </w:p>
    <w:p w:rsidR="00E94E53" w:rsidRPr="00E40AFD" w:rsidRDefault="00E94E53" w:rsidP="00E94E53">
      <w:pPr>
        <w:pStyle w:val="ac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Севастополь</w:t>
      </w:r>
    </w:p>
    <w:p w:rsidR="00E94E53" w:rsidRPr="00E40AFD" w:rsidRDefault="00E94E53" w:rsidP="00E94E53">
      <w:pPr>
        <w:pStyle w:val="ac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2020</w:t>
      </w:r>
    </w:p>
    <w:p w:rsidR="00A95F4B" w:rsidRDefault="00A95F4B" w:rsidP="00A95F4B">
      <w:pPr>
        <w:pStyle w:val="2"/>
        <w:ind w:firstLine="133"/>
      </w:pPr>
      <w:r>
        <w:lastRenderedPageBreak/>
        <w:t>Цель работы</w:t>
      </w:r>
    </w:p>
    <w:p w:rsidR="00A95F4B" w:rsidRDefault="00A95F4B" w:rsidP="00A95F4B">
      <w:pPr>
        <w:ind w:left="565" w:firstLine="113"/>
        <w:rPr>
          <w:b/>
          <w:color w:val="000000"/>
          <w:szCs w:val="19"/>
        </w:rPr>
      </w:pPr>
      <w:r w:rsidRPr="0055773B">
        <w:t>Освоить взаимодействие Android-приложения с SQLite.</w:t>
      </w:r>
    </w:p>
    <w:p w:rsidR="00A95F4B" w:rsidRPr="0091552C" w:rsidRDefault="00A95F4B" w:rsidP="00A95F4B">
      <w:pPr>
        <w:autoSpaceDE w:val="0"/>
        <w:autoSpaceDN w:val="0"/>
        <w:adjustRightInd w:val="0"/>
        <w:rPr>
          <w:b/>
          <w:color w:val="000000"/>
          <w:szCs w:val="19"/>
        </w:rPr>
      </w:pPr>
    </w:p>
    <w:p w:rsidR="00A95F4B" w:rsidRPr="00A95F4B" w:rsidRDefault="00A95F4B" w:rsidP="00A95F4B">
      <w:pPr>
        <w:pStyle w:val="2"/>
        <w:ind w:firstLine="133"/>
      </w:pPr>
      <w:r w:rsidRPr="00A95F4B">
        <w:t>Вариант задания</w:t>
      </w:r>
    </w:p>
    <w:p w:rsidR="00A95F4B" w:rsidRPr="0055773B" w:rsidRDefault="00A95F4B" w:rsidP="00A95F4B">
      <w:pPr>
        <w:autoSpaceDE w:val="0"/>
        <w:autoSpaceDN w:val="0"/>
        <w:adjustRightInd w:val="0"/>
        <w:rPr>
          <w:color w:val="000000"/>
          <w:szCs w:val="19"/>
        </w:rPr>
      </w:pPr>
      <w:r>
        <w:rPr>
          <w:color w:val="000000"/>
          <w:szCs w:val="19"/>
        </w:rPr>
        <w:t xml:space="preserve">Необходимо создать приложение, которое оперирует данными с использованием базы данных </w:t>
      </w:r>
      <w:r>
        <w:rPr>
          <w:color w:val="000000"/>
          <w:szCs w:val="19"/>
          <w:lang w:val="en-US"/>
        </w:rPr>
        <w:t>SQLite</w:t>
      </w:r>
      <w:r>
        <w:rPr>
          <w:color w:val="000000"/>
          <w:szCs w:val="19"/>
        </w:rPr>
        <w:t>, вариант 7.</w:t>
      </w:r>
    </w:p>
    <w:p w:rsidR="00A95F4B" w:rsidRPr="001E475E" w:rsidRDefault="00A95F4B" w:rsidP="00A95F4B">
      <w:pPr>
        <w:autoSpaceDE w:val="0"/>
        <w:autoSpaceDN w:val="0"/>
        <w:adjustRightInd w:val="0"/>
        <w:rPr>
          <w:color w:val="000000"/>
          <w:szCs w:val="19"/>
        </w:rPr>
      </w:pPr>
      <w:r w:rsidRPr="0055773B">
        <w:rPr>
          <w:noProof/>
          <w:color w:val="000000"/>
          <w:szCs w:val="19"/>
          <w:lang w:eastAsia="ru-RU"/>
        </w:rPr>
        <w:drawing>
          <wp:inline distT="0" distB="0" distL="0" distR="0" wp14:anchorId="714C3818" wp14:editId="1410F6B2">
            <wp:extent cx="5000625" cy="117190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933" cy="117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F4B" w:rsidRDefault="00A95F4B" w:rsidP="00A95F4B">
      <w:pPr>
        <w:autoSpaceDE w:val="0"/>
        <w:autoSpaceDN w:val="0"/>
        <w:adjustRightInd w:val="0"/>
        <w:rPr>
          <w:b/>
          <w:color w:val="000000"/>
          <w:szCs w:val="19"/>
        </w:rPr>
      </w:pPr>
    </w:p>
    <w:p w:rsidR="00A95F4B" w:rsidRPr="00E75DE7" w:rsidRDefault="00A95F4B" w:rsidP="00E75DE7">
      <w:pPr>
        <w:pStyle w:val="2"/>
        <w:ind w:firstLine="133"/>
      </w:pPr>
      <w:r w:rsidRPr="00A95F4B">
        <w:t>Ход работы</w:t>
      </w:r>
      <w:bookmarkStart w:id="0" w:name="_GoBack"/>
      <w:bookmarkEnd w:id="0"/>
    </w:p>
    <w:p w:rsidR="00A95F4B" w:rsidRPr="00A95F4B" w:rsidRDefault="00A95F4B" w:rsidP="00A95F4B">
      <w:pPr>
        <w:pStyle w:val="3"/>
        <w:ind w:hanging="11"/>
      </w:pPr>
      <w:r w:rsidRPr="00A95F4B">
        <w:t xml:space="preserve">Листинг </w:t>
      </w:r>
      <w:r w:rsidRPr="00A95F4B">
        <w:rPr>
          <w:lang w:val="en-US"/>
        </w:rPr>
        <w:t>xml</w:t>
      </w:r>
      <w:r w:rsidRPr="00A95F4B">
        <w:t xml:space="preserve">-кода и </w:t>
      </w:r>
      <w:r w:rsidRPr="00A95F4B">
        <w:rPr>
          <w:lang w:val="en-US"/>
        </w:rPr>
        <w:t>java</w:t>
      </w:r>
      <w:r w:rsidRPr="00A95F4B">
        <w:t>-кода</w:t>
      </w:r>
    </w:p>
    <w:p w:rsidR="00A95F4B" w:rsidRPr="009B4AA3" w:rsidRDefault="00A95F4B" w:rsidP="00A95F4B">
      <w:pPr>
        <w:autoSpaceDE w:val="0"/>
        <w:autoSpaceDN w:val="0"/>
        <w:adjustRightInd w:val="0"/>
        <w:rPr>
          <w:color w:val="000000"/>
          <w:szCs w:val="19"/>
        </w:rPr>
      </w:pPr>
      <w:r>
        <w:rPr>
          <w:color w:val="000000"/>
          <w:szCs w:val="19"/>
        </w:rPr>
        <w:t>Весь код программных модулей приведен в приложении А, в конце данного отчета.</w:t>
      </w:r>
    </w:p>
    <w:p w:rsidR="00A95F4B" w:rsidRPr="009B4AA3" w:rsidRDefault="00A95F4B" w:rsidP="00A95F4B">
      <w:pPr>
        <w:autoSpaceDE w:val="0"/>
        <w:autoSpaceDN w:val="0"/>
        <w:adjustRightInd w:val="0"/>
        <w:rPr>
          <w:b/>
          <w:color w:val="000000"/>
          <w:szCs w:val="19"/>
        </w:rPr>
      </w:pPr>
    </w:p>
    <w:p w:rsidR="00A95F4B" w:rsidRPr="007E4B47" w:rsidRDefault="00A95F4B" w:rsidP="007E4B47">
      <w:pPr>
        <w:pStyle w:val="3"/>
        <w:ind w:hanging="11"/>
      </w:pPr>
      <w:r w:rsidRPr="00A95F4B">
        <w:t>Скриншоты работы приложения</w:t>
      </w:r>
    </w:p>
    <w:p w:rsidR="00A95F4B" w:rsidRDefault="00A95F4B" w:rsidP="00A95F4B">
      <w:pPr>
        <w:autoSpaceDE w:val="0"/>
        <w:autoSpaceDN w:val="0"/>
        <w:adjustRightInd w:val="0"/>
        <w:rPr>
          <w:color w:val="000000"/>
          <w:szCs w:val="19"/>
        </w:rPr>
      </w:pPr>
      <w:r>
        <w:rPr>
          <w:color w:val="000000"/>
          <w:szCs w:val="19"/>
        </w:rPr>
        <w:t xml:space="preserve">Скомпилируем приложение, на рисунках </w:t>
      </w:r>
      <w:r w:rsidR="00F922AD">
        <w:rPr>
          <w:color w:val="000000"/>
          <w:szCs w:val="19"/>
        </w:rPr>
        <w:t>5.</w:t>
      </w:r>
      <w:r>
        <w:rPr>
          <w:color w:val="000000"/>
          <w:szCs w:val="19"/>
        </w:rPr>
        <w:t>1-</w:t>
      </w:r>
      <w:r w:rsidR="00F922AD">
        <w:rPr>
          <w:color w:val="000000"/>
          <w:szCs w:val="19"/>
        </w:rPr>
        <w:t>5.</w:t>
      </w:r>
      <w:r>
        <w:rPr>
          <w:color w:val="000000"/>
          <w:szCs w:val="19"/>
        </w:rPr>
        <w:t xml:space="preserve">4 изображены </w:t>
      </w:r>
      <w:r>
        <w:rPr>
          <w:color w:val="000000"/>
          <w:szCs w:val="19"/>
          <w:lang w:val="en-US"/>
        </w:rPr>
        <w:t>tab</w:t>
      </w:r>
      <w:r w:rsidRPr="00BF2EE6">
        <w:rPr>
          <w:color w:val="000000"/>
          <w:szCs w:val="19"/>
        </w:rPr>
        <w:t>-</w:t>
      </w:r>
      <w:r>
        <w:rPr>
          <w:color w:val="000000"/>
          <w:szCs w:val="19"/>
        </w:rPr>
        <w:t>меню для манипулирования базой данных.</w:t>
      </w:r>
    </w:p>
    <w:p w:rsidR="00A95F4B" w:rsidRDefault="00A95F4B" w:rsidP="00A95F4B">
      <w:pPr>
        <w:autoSpaceDE w:val="0"/>
        <w:autoSpaceDN w:val="0"/>
        <w:adjustRightInd w:val="0"/>
        <w:ind w:left="709" w:firstLine="0"/>
        <w:jc w:val="center"/>
        <w:rPr>
          <w:noProof/>
          <w:color w:val="000000"/>
          <w:szCs w:val="19"/>
        </w:rPr>
      </w:pPr>
    </w:p>
    <w:p w:rsidR="00A95F4B" w:rsidRDefault="00A95F4B" w:rsidP="00A95F4B">
      <w:pPr>
        <w:autoSpaceDE w:val="0"/>
        <w:autoSpaceDN w:val="0"/>
        <w:adjustRightInd w:val="0"/>
        <w:ind w:left="709" w:firstLine="0"/>
        <w:jc w:val="center"/>
        <w:rPr>
          <w:color w:val="000000"/>
          <w:szCs w:val="19"/>
        </w:rPr>
      </w:pPr>
      <w:r w:rsidRPr="00105E07">
        <w:rPr>
          <w:noProof/>
          <w:color w:val="000000"/>
          <w:szCs w:val="19"/>
          <w:lang w:eastAsia="ru-RU"/>
        </w:rPr>
        <w:lastRenderedPageBreak/>
        <w:drawing>
          <wp:inline distT="0" distB="0" distL="0" distR="0" wp14:anchorId="69D4B572" wp14:editId="2041CBC1">
            <wp:extent cx="2162175" cy="25404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5830" cy="255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F4B" w:rsidRPr="00105E07" w:rsidRDefault="00A95F4B" w:rsidP="00A95F4B">
      <w:pPr>
        <w:autoSpaceDE w:val="0"/>
        <w:autoSpaceDN w:val="0"/>
        <w:adjustRightInd w:val="0"/>
        <w:ind w:left="709" w:firstLine="0"/>
        <w:jc w:val="center"/>
        <w:rPr>
          <w:color w:val="000000"/>
          <w:szCs w:val="19"/>
        </w:rPr>
      </w:pPr>
      <w:r>
        <w:rPr>
          <w:color w:val="000000"/>
          <w:szCs w:val="19"/>
        </w:rPr>
        <w:t>Рисунок 5.1 – Вкладка добавления записей</w:t>
      </w:r>
    </w:p>
    <w:p w:rsidR="00A95F4B" w:rsidRDefault="00A95F4B" w:rsidP="00A95F4B">
      <w:pPr>
        <w:autoSpaceDE w:val="0"/>
        <w:autoSpaceDN w:val="0"/>
        <w:adjustRightInd w:val="0"/>
        <w:jc w:val="center"/>
        <w:rPr>
          <w:b/>
          <w:color w:val="000000"/>
          <w:szCs w:val="19"/>
        </w:rPr>
      </w:pPr>
    </w:p>
    <w:p w:rsidR="00A95F4B" w:rsidRDefault="00A95F4B" w:rsidP="00A95F4B">
      <w:pPr>
        <w:autoSpaceDE w:val="0"/>
        <w:autoSpaceDN w:val="0"/>
        <w:adjustRightInd w:val="0"/>
        <w:jc w:val="center"/>
        <w:rPr>
          <w:b/>
          <w:color w:val="000000"/>
          <w:szCs w:val="19"/>
        </w:rPr>
      </w:pPr>
      <w:r w:rsidRPr="00105E07">
        <w:rPr>
          <w:b/>
          <w:noProof/>
          <w:color w:val="000000"/>
          <w:szCs w:val="19"/>
          <w:lang w:eastAsia="ru-RU"/>
        </w:rPr>
        <w:drawing>
          <wp:inline distT="0" distB="0" distL="0" distR="0" wp14:anchorId="17326FD3" wp14:editId="04F8BAC9">
            <wp:extent cx="1971675" cy="279020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0540" cy="280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  <w:r>
        <w:rPr>
          <w:color w:val="000000"/>
          <w:szCs w:val="19"/>
        </w:rPr>
        <w:t>Рисунок 5.2 – Вкладка обновления записей</w:t>
      </w:r>
    </w:p>
    <w:p w:rsidR="00A95F4B" w:rsidRDefault="00A95F4B" w:rsidP="00A95F4B">
      <w:pPr>
        <w:autoSpaceDE w:val="0"/>
        <w:autoSpaceDN w:val="0"/>
        <w:adjustRightInd w:val="0"/>
        <w:ind w:firstLine="0"/>
        <w:rPr>
          <w:b/>
          <w:noProof/>
          <w:color w:val="000000"/>
          <w:szCs w:val="19"/>
        </w:rPr>
      </w:pPr>
    </w:p>
    <w:p w:rsidR="00A95F4B" w:rsidRDefault="00A95F4B" w:rsidP="00A95F4B">
      <w:pPr>
        <w:autoSpaceDE w:val="0"/>
        <w:autoSpaceDN w:val="0"/>
        <w:adjustRightInd w:val="0"/>
        <w:jc w:val="center"/>
        <w:rPr>
          <w:b/>
          <w:color w:val="000000"/>
          <w:szCs w:val="19"/>
        </w:rPr>
      </w:pPr>
      <w:r w:rsidRPr="00BF2EE6">
        <w:rPr>
          <w:b/>
          <w:noProof/>
          <w:color w:val="000000"/>
          <w:szCs w:val="19"/>
          <w:lang w:eastAsia="ru-RU"/>
        </w:rPr>
        <w:drawing>
          <wp:inline distT="0" distB="0" distL="0" distR="0" wp14:anchorId="55226F49" wp14:editId="25141B30">
            <wp:extent cx="2352675" cy="1523048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2708" cy="152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  <w:r>
        <w:rPr>
          <w:color w:val="000000"/>
          <w:szCs w:val="19"/>
        </w:rPr>
        <w:t>Рисунок 5.3 – Вкладка удаления записей</w:t>
      </w: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  <w:r w:rsidRPr="00BF2EE6">
        <w:rPr>
          <w:noProof/>
          <w:color w:val="000000"/>
          <w:szCs w:val="19"/>
          <w:lang w:eastAsia="ru-RU"/>
        </w:rPr>
        <w:drawing>
          <wp:inline distT="0" distB="0" distL="0" distR="0" wp14:anchorId="0F63C7D9" wp14:editId="01F68748">
            <wp:extent cx="2903472" cy="125740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  <w:r>
        <w:rPr>
          <w:color w:val="000000"/>
          <w:szCs w:val="19"/>
        </w:rPr>
        <w:t>Рисунок 5.4 – Вкладка вывода записей</w:t>
      </w: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</w:p>
    <w:p w:rsidR="00A95F4B" w:rsidRDefault="00A95F4B" w:rsidP="00A95F4B">
      <w:pPr>
        <w:autoSpaceDE w:val="0"/>
        <w:autoSpaceDN w:val="0"/>
        <w:adjustRightInd w:val="0"/>
        <w:rPr>
          <w:color w:val="000000"/>
          <w:szCs w:val="19"/>
        </w:rPr>
      </w:pPr>
      <w:r>
        <w:rPr>
          <w:color w:val="000000"/>
          <w:szCs w:val="19"/>
        </w:rPr>
        <w:t>Выполним ввода записей, рисунок 5.5 и 5.6.</w:t>
      </w:r>
    </w:p>
    <w:p w:rsidR="00A95F4B" w:rsidRPr="00E75DE7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  <w:lang w:val="en-US"/>
        </w:rPr>
      </w:pP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  <w:r w:rsidRPr="00BF2EE6">
        <w:rPr>
          <w:noProof/>
          <w:color w:val="000000"/>
          <w:szCs w:val="19"/>
          <w:lang w:eastAsia="ru-RU"/>
        </w:rPr>
        <w:drawing>
          <wp:inline distT="0" distB="0" distL="0" distR="0" wp14:anchorId="69B09884" wp14:editId="36D7E51C">
            <wp:extent cx="1885950" cy="348629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0471" cy="349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  <w:r>
        <w:rPr>
          <w:color w:val="000000"/>
          <w:szCs w:val="19"/>
        </w:rPr>
        <w:t>Рисунок 5.5 – Пример добавления записи в таблицу пользователей</w:t>
      </w: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  <w:r w:rsidRPr="00BF2EE6">
        <w:rPr>
          <w:noProof/>
          <w:color w:val="000000"/>
          <w:szCs w:val="19"/>
          <w:lang w:eastAsia="ru-RU"/>
        </w:rPr>
        <w:lastRenderedPageBreak/>
        <w:drawing>
          <wp:inline distT="0" distB="0" distL="0" distR="0" wp14:anchorId="137D35E5" wp14:editId="45895A0C">
            <wp:extent cx="1978494" cy="36385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3437" cy="36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  <w:r>
        <w:rPr>
          <w:color w:val="000000"/>
          <w:szCs w:val="19"/>
        </w:rPr>
        <w:t>Рисунок 5.6 – Пример добавления записи в таблицу заказов</w:t>
      </w: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</w:p>
    <w:p w:rsidR="00A95F4B" w:rsidRDefault="00A95F4B" w:rsidP="00A95F4B">
      <w:pPr>
        <w:autoSpaceDE w:val="0"/>
        <w:autoSpaceDN w:val="0"/>
        <w:adjustRightInd w:val="0"/>
        <w:rPr>
          <w:color w:val="000000"/>
          <w:szCs w:val="19"/>
        </w:rPr>
      </w:pPr>
      <w:r>
        <w:rPr>
          <w:color w:val="000000"/>
          <w:szCs w:val="19"/>
        </w:rPr>
        <w:t>Выведем список заказов на экран, рисунок 5.7.</w:t>
      </w: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  <w:r w:rsidRPr="00BF2EE6">
        <w:rPr>
          <w:noProof/>
          <w:color w:val="000000"/>
          <w:szCs w:val="19"/>
          <w:lang w:eastAsia="ru-RU"/>
        </w:rPr>
        <w:drawing>
          <wp:inline distT="0" distB="0" distL="0" distR="0" wp14:anchorId="41505F9E" wp14:editId="43710165">
            <wp:extent cx="2918713" cy="210330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  <w:r>
        <w:rPr>
          <w:color w:val="000000"/>
          <w:szCs w:val="19"/>
        </w:rPr>
        <w:t>Рисунок 5.7 – Вывод заказов</w:t>
      </w: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</w:p>
    <w:p w:rsidR="00A95F4B" w:rsidRDefault="00A95F4B" w:rsidP="00A95F4B">
      <w:pPr>
        <w:autoSpaceDE w:val="0"/>
        <w:autoSpaceDN w:val="0"/>
        <w:adjustRightInd w:val="0"/>
        <w:rPr>
          <w:color w:val="000000"/>
          <w:szCs w:val="19"/>
        </w:rPr>
      </w:pPr>
      <w:r>
        <w:rPr>
          <w:color w:val="000000"/>
          <w:szCs w:val="19"/>
        </w:rPr>
        <w:t>Выполним обновление записи 1 из таблицы заказов, рисунок 5.8, результат обновления рисунок 5.9.</w:t>
      </w:r>
    </w:p>
    <w:p w:rsidR="00A95F4B" w:rsidRDefault="00A95F4B" w:rsidP="00A95F4B">
      <w:pPr>
        <w:rPr>
          <w:color w:val="000000"/>
          <w:szCs w:val="19"/>
        </w:rPr>
      </w:pPr>
      <w:r>
        <w:rPr>
          <w:color w:val="000000"/>
          <w:szCs w:val="19"/>
        </w:rPr>
        <w:br w:type="page"/>
      </w: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  <w:r w:rsidRPr="00BF2EE6">
        <w:rPr>
          <w:noProof/>
          <w:color w:val="000000"/>
          <w:szCs w:val="19"/>
          <w:lang w:eastAsia="ru-RU"/>
        </w:rPr>
        <w:lastRenderedPageBreak/>
        <w:drawing>
          <wp:inline distT="0" distB="0" distL="0" distR="0" wp14:anchorId="614F6717" wp14:editId="3E32D0AC">
            <wp:extent cx="1773413" cy="32099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86489" cy="323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  <w:r>
        <w:rPr>
          <w:color w:val="000000"/>
          <w:szCs w:val="19"/>
        </w:rPr>
        <w:t>Рисунок 5.8 – Обновление записи</w:t>
      </w: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  <w:r w:rsidRPr="00BF2EE6">
        <w:rPr>
          <w:noProof/>
          <w:color w:val="000000"/>
          <w:szCs w:val="19"/>
          <w:lang w:eastAsia="ru-RU"/>
        </w:rPr>
        <w:drawing>
          <wp:inline distT="0" distB="0" distL="0" distR="0" wp14:anchorId="3E7C1EDE" wp14:editId="3AB8EFF5">
            <wp:extent cx="2903472" cy="2049958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20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  <w:r>
        <w:rPr>
          <w:color w:val="000000"/>
          <w:szCs w:val="19"/>
        </w:rPr>
        <w:t>Рисунок 5.9 – Результат обновления</w:t>
      </w: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</w:p>
    <w:p w:rsidR="00A95F4B" w:rsidRDefault="00A95F4B" w:rsidP="00A95F4B">
      <w:pPr>
        <w:autoSpaceDE w:val="0"/>
        <w:autoSpaceDN w:val="0"/>
        <w:adjustRightInd w:val="0"/>
        <w:rPr>
          <w:color w:val="000000"/>
          <w:szCs w:val="19"/>
        </w:rPr>
      </w:pPr>
      <w:r>
        <w:rPr>
          <w:color w:val="000000"/>
          <w:szCs w:val="19"/>
        </w:rPr>
        <w:t xml:space="preserve">Добавим еще одну запись и выведем на экран, рисунок </w:t>
      </w:r>
      <w:r w:rsidR="00F922AD">
        <w:rPr>
          <w:color w:val="000000"/>
          <w:szCs w:val="19"/>
        </w:rPr>
        <w:t>5.</w:t>
      </w:r>
      <w:r>
        <w:rPr>
          <w:color w:val="000000"/>
          <w:szCs w:val="19"/>
        </w:rPr>
        <w:t xml:space="preserve">10. После выполним удаление записи, рисунок </w:t>
      </w:r>
      <w:r w:rsidR="00F922AD">
        <w:rPr>
          <w:color w:val="000000"/>
          <w:szCs w:val="19"/>
        </w:rPr>
        <w:t>5.</w:t>
      </w:r>
      <w:r>
        <w:rPr>
          <w:color w:val="000000"/>
          <w:szCs w:val="19"/>
        </w:rPr>
        <w:t xml:space="preserve">11 и повторно выведем на экран записи, чтобы убедиться, что все работает, рисунок </w:t>
      </w:r>
      <w:r w:rsidR="00F922AD">
        <w:rPr>
          <w:color w:val="000000"/>
          <w:szCs w:val="19"/>
        </w:rPr>
        <w:t>5.</w:t>
      </w:r>
      <w:r>
        <w:rPr>
          <w:color w:val="000000"/>
          <w:szCs w:val="19"/>
        </w:rPr>
        <w:t>12.</w:t>
      </w: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  <w:r w:rsidRPr="00BF2EE6">
        <w:rPr>
          <w:noProof/>
          <w:color w:val="000000"/>
          <w:szCs w:val="19"/>
          <w:lang w:eastAsia="ru-RU"/>
        </w:rPr>
        <w:lastRenderedPageBreak/>
        <w:drawing>
          <wp:inline distT="0" distB="0" distL="0" distR="0" wp14:anchorId="63DA6484" wp14:editId="4C4F05FA">
            <wp:extent cx="1866900" cy="185707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72125" cy="186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  <w:r>
        <w:rPr>
          <w:color w:val="000000"/>
          <w:szCs w:val="19"/>
        </w:rPr>
        <w:t xml:space="preserve">Рисунок </w:t>
      </w:r>
      <w:r w:rsidR="00F922AD">
        <w:rPr>
          <w:color w:val="000000"/>
          <w:szCs w:val="19"/>
        </w:rPr>
        <w:t>5.</w:t>
      </w:r>
      <w:r>
        <w:rPr>
          <w:color w:val="000000"/>
          <w:szCs w:val="19"/>
        </w:rPr>
        <w:t>10 – Вывод всех заказов</w:t>
      </w: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  <w:r w:rsidRPr="00BF2EE6">
        <w:rPr>
          <w:noProof/>
          <w:color w:val="000000"/>
          <w:szCs w:val="19"/>
          <w:lang w:eastAsia="ru-RU"/>
        </w:rPr>
        <w:drawing>
          <wp:inline distT="0" distB="0" distL="0" distR="0" wp14:anchorId="0EA5227D" wp14:editId="7028C0A4">
            <wp:extent cx="1654332" cy="300037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60519" cy="301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  <w:r>
        <w:rPr>
          <w:color w:val="000000"/>
          <w:szCs w:val="19"/>
        </w:rPr>
        <w:t xml:space="preserve">Рисунок </w:t>
      </w:r>
      <w:r w:rsidR="00F922AD">
        <w:rPr>
          <w:color w:val="000000"/>
          <w:szCs w:val="19"/>
        </w:rPr>
        <w:t>5.</w:t>
      </w:r>
      <w:r>
        <w:rPr>
          <w:color w:val="000000"/>
          <w:szCs w:val="19"/>
        </w:rPr>
        <w:t>11 – Удаление записи</w:t>
      </w: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  <w:r w:rsidRPr="00BF2EE6">
        <w:rPr>
          <w:noProof/>
          <w:color w:val="000000"/>
          <w:szCs w:val="19"/>
          <w:lang w:eastAsia="ru-RU"/>
        </w:rPr>
        <w:drawing>
          <wp:inline distT="0" distB="0" distL="0" distR="0" wp14:anchorId="66734C5C" wp14:editId="70455E21">
            <wp:extent cx="2505075" cy="181584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06324" cy="181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  <w:r>
        <w:rPr>
          <w:color w:val="000000"/>
          <w:szCs w:val="19"/>
        </w:rPr>
        <w:t xml:space="preserve">Рисунок </w:t>
      </w:r>
      <w:r w:rsidR="00F922AD">
        <w:rPr>
          <w:color w:val="000000"/>
          <w:szCs w:val="19"/>
        </w:rPr>
        <w:t>5.</w:t>
      </w:r>
      <w:r>
        <w:rPr>
          <w:color w:val="000000"/>
          <w:szCs w:val="19"/>
        </w:rPr>
        <w:t>12 – Вывод заказов после удаления</w:t>
      </w:r>
    </w:p>
    <w:p w:rsidR="00A95F4B" w:rsidRDefault="00A95F4B" w:rsidP="00A95F4B">
      <w:pPr>
        <w:autoSpaceDE w:val="0"/>
        <w:autoSpaceDN w:val="0"/>
        <w:adjustRightInd w:val="0"/>
        <w:jc w:val="center"/>
        <w:rPr>
          <w:color w:val="000000"/>
          <w:szCs w:val="19"/>
        </w:rPr>
      </w:pPr>
    </w:p>
    <w:p w:rsidR="00A95F4B" w:rsidRDefault="00A95F4B" w:rsidP="00A95F4B">
      <w:pPr>
        <w:pStyle w:val="1"/>
        <w:numPr>
          <w:ilvl w:val="0"/>
          <w:numId w:val="0"/>
        </w:numPr>
      </w:pPr>
      <w:r>
        <w:t>Вывод</w:t>
      </w:r>
    </w:p>
    <w:p w:rsidR="00A95F4B" w:rsidRDefault="00A95F4B" w:rsidP="00A95F4B">
      <w:pPr>
        <w:autoSpaceDE w:val="0"/>
        <w:autoSpaceDN w:val="0"/>
        <w:adjustRightInd w:val="0"/>
        <w:rPr>
          <w:b/>
          <w:color w:val="000000"/>
          <w:szCs w:val="19"/>
        </w:rPr>
      </w:pPr>
    </w:p>
    <w:p w:rsidR="00A95F4B" w:rsidRPr="00BF2EE6" w:rsidRDefault="00A95F4B" w:rsidP="00A95F4B">
      <w:pPr>
        <w:autoSpaceDE w:val="0"/>
        <w:autoSpaceDN w:val="0"/>
        <w:adjustRightInd w:val="0"/>
        <w:rPr>
          <w:color w:val="000000"/>
          <w:szCs w:val="19"/>
        </w:rPr>
      </w:pPr>
      <w:r>
        <w:rPr>
          <w:color w:val="000000"/>
          <w:szCs w:val="19"/>
        </w:rPr>
        <w:t xml:space="preserve">В ходе лабораторной работы были изучены принципы работы с базой данных </w:t>
      </w:r>
      <w:r>
        <w:rPr>
          <w:color w:val="000000"/>
          <w:szCs w:val="19"/>
          <w:lang w:val="en-US"/>
        </w:rPr>
        <w:t>SQLite</w:t>
      </w:r>
      <w:r>
        <w:rPr>
          <w:color w:val="000000"/>
          <w:szCs w:val="19"/>
        </w:rPr>
        <w:t xml:space="preserve">, разработано приложение в среде </w:t>
      </w:r>
      <w:r>
        <w:rPr>
          <w:color w:val="000000"/>
          <w:szCs w:val="19"/>
          <w:lang w:val="en-US"/>
        </w:rPr>
        <w:t>Android</w:t>
      </w:r>
      <w:r w:rsidRPr="00BF2EE6">
        <w:rPr>
          <w:color w:val="000000"/>
          <w:szCs w:val="19"/>
        </w:rPr>
        <w:t xml:space="preserve"> </w:t>
      </w:r>
      <w:r>
        <w:rPr>
          <w:color w:val="000000"/>
          <w:szCs w:val="19"/>
          <w:lang w:val="en-US"/>
        </w:rPr>
        <w:t>Studio</w:t>
      </w:r>
      <w:r>
        <w:rPr>
          <w:color w:val="000000"/>
          <w:szCs w:val="19"/>
        </w:rPr>
        <w:t xml:space="preserve">, которое манипулирует данными, выполняя вставку данных в таблицу, их редактирование, удаление и вывод на экран устройства на платформе </w:t>
      </w:r>
      <w:r>
        <w:rPr>
          <w:color w:val="000000"/>
          <w:szCs w:val="19"/>
          <w:lang w:val="en-US"/>
        </w:rPr>
        <w:t>Android</w:t>
      </w:r>
      <w:r>
        <w:rPr>
          <w:color w:val="000000"/>
          <w:szCs w:val="19"/>
        </w:rPr>
        <w:t>.</w:t>
      </w:r>
    </w:p>
    <w:p w:rsidR="00A95F4B" w:rsidRDefault="00A95F4B" w:rsidP="00A95F4B">
      <w:pPr>
        <w:autoSpaceDE w:val="0"/>
        <w:autoSpaceDN w:val="0"/>
        <w:adjustRightInd w:val="0"/>
        <w:rPr>
          <w:color w:val="000000"/>
          <w:szCs w:val="19"/>
        </w:rPr>
      </w:pPr>
    </w:p>
    <w:p w:rsidR="00A95F4B" w:rsidRDefault="00A95F4B" w:rsidP="00A95F4B">
      <w:pPr>
        <w:rPr>
          <w:color w:val="000000"/>
          <w:szCs w:val="19"/>
        </w:rPr>
      </w:pPr>
      <w:r>
        <w:rPr>
          <w:color w:val="000000"/>
          <w:szCs w:val="19"/>
        </w:rPr>
        <w:br w:type="page"/>
      </w:r>
    </w:p>
    <w:p w:rsidR="00A95F4B" w:rsidRDefault="00A95F4B" w:rsidP="00A95F4B">
      <w:pPr>
        <w:pStyle w:val="1"/>
        <w:numPr>
          <w:ilvl w:val="0"/>
          <w:numId w:val="0"/>
        </w:numPr>
      </w:pPr>
      <w:r>
        <w:lastRenderedPageBreak/>
        <w:t>Контрольные вопросы</w:t>
      </w:r>
    </w:p>
    <w:p w:rsidR="00A95F4B" w:rsidRPr="00A95F4B" w:rsidRDefault="00A95F4B" w:rsidP="00A95F4B"/>
    <w:p w:rsidR="00A95F4B" w:rsidRDefault="00A95F4B" w:rsidP="00A95F4B">
      <w:pPr>
        <w:pStyle w:val="ad"/>
        <w:numPr>
          <w:ilvl w:val="0"/>
          <w:numId w:val="29"/>
        </w:numPr>
        <w:autoSpaceDE w:val="0"/>
        <w:autoSpaceDN w:val="0"/>
        <w:adjustRightInd w:val="0"/>
        <w:contextualSpacing/>
        <w:rPr>
          <w:color w:val="000000"/>
          <w:szCs w:val="19"/>
        </w:rPr>
      </w:pPr>
      <w:r>
        <w:rPr>
          <w:color w:val="000000"/>
          <w:szCs w:val="19"/>
        </w:rPr>
        <w:t xml:space="preserve">Библиотека </w:t>
      </w:r>
      <w:r>
        <w:rPr>
          <w:color w:val="000000"/>
          <w:szCs w:val="19"/>
          <w:lang w:val="en-US"/>
        </w:rPr>
        <w:t>SQLite</w:t>
      </w:r>
      <w:r>
        <w:rPr>
          <w:color w:val="000000"/>
          <w:szCs w:val="19"/>
        </w:rPr>
        <w:t xml:space="preserve">, предоставляет методы для комфортной работы с базой данных, позволяя создавать свои классы, унаследованные от </w:t>
      </w:r>
      <w:r>
        <w:rPr>
          <w:color w:val="000000"/>
          <w:szCs w:val="19"/>
          <w:lang w:val="en-US"/>
        </w:rPr>
        <w:t>SQLiteHelper</w:t>
      </w:r>
      <w:r>
        <w:rPr>
          <w:color w:val="000000"/>
          <w:szCs w:val="19"/>
        </w:rPr>
        <w:t>.</w:t>
      </w:r>
    </w:p>
    <w:p w:rsidR="00A95F4B" w:rsidRDefault="00A95F4B" w:rsidP="00A95F4B">
      <w:pPr>
        <w:pStyle w:val="ad"/>
        <w:numPr>
          <w:ilvl w:val="0"/>
          <w:numId w:val="29"/>
        </w:numPr>
        <w:autoSpaceDE w:val="0"/>
        <w:autoSpaceDN w:val="0"/>
        <w:adjustRightInd w:val="0"/>
        <w:contextualSpacing/>
        <w:rPr>
          <w:color w:val="000000"/>
          <w:szCs w:val="19"/>
        </w:rPr>
      </w:pPr>
      <w:r>
        <w:rPr>
          <w:color w:val="000000"/>
          <w:szCs w:val="19"/>
        </w:rPr>
        <w:t xml:space="preserve">Преимуществами </w:t>
      </w:r>
      <w:r>
        <w:rPr>
          <w:color w:val="000000"/>
          <w:szCs w:val="19"/>
          <w:lang w:val="en-US"/>
        </w:rPr>
        <w:t>SQLite</w:t>
      </w:r>
      <w:r>
        <w:rPr>
          <w:color w:val="000000"/>
          <w:szCs w:val="19"/>
        </w:rPr>
        <w:t xml:space="preserve"> можно отметить: надежность, компактность (содержит всю информацию в одном файле), гибкость, динамическая типизация. Недостатками является: нет поддержки </w:t>
      </w:r>
      <w:r>
        <w:rPr>
          <w:color w:val="000000"/>
          <w:szCs w:val="19"/>
          <w:lang w:val="en-US"/>
        </w:rPr>
        <w:t>UNICODE</w:t>
      </w:r>
      <w:r>
        <w:rPr>
          <w:color w:val="000000"/>
          <w:szCs w:val="19"/>
        </w:rPr>
        <w:t>, не подходит для частого обращения, нет хранимых процедур.</w:t>
      </w:r>
    </w:p>
    <w:p w:rsidR="00A95F4B" w:rsidRDefault="00A95F4B" w:rsidP="00A95F4B">
      <w:pPr>
        <w:pStyle w:val="ad"/>
        <w:numPr>
          <w:ilvl w:val="0"/>
          <w:numId w:val="29"/>
        </w:numPr>
        <w:autoSpaceDE w:val="0"/>
        <w:autoSpaceDN w:val="0"/>
        <w:adjustRightInd w:val="0"/>
        <w:contextualSpacing/>
        <w:rPr>
          <w:color w:val="000000"/>
          <w:szCs w:val="19"/>
        </w:rPr>
      </w:pPr>
      <w:r>
        <w:rPr>
          <w:color w:val="000000"/>
          <w:szCs w:val="19"/>
        </w:rPr>
        <w:t xml:space="preserve">Для создания базы данных достаточно обратится к конструктору суперкласса при создании собственно </w:t>
      </w:r>
      <w:r>
        <w:rPr>
          <w:color w:val="000000"/>
          <w:szCs w:val="19"/>
          <w:lang w:val="en-US"/>
        </w:rPr>
        <w:t>DBHelper</w:t>
      </w:r>
      <w:r w:rsidRPr="00A70EB2">
        <w:rPr>
          <w:color w:val="000000"/>
          <w:szCs w:val="19"/>
        </w:rPr>
        <w:t xml:space="preserve"> </w:t>
      </w:r>
      <w:r>
        <w:rPr>
          <w:color w:val="000000"/>
          <w:szCs w:val="19"/>
        </w:rPr>
        <w:t xml:space="preserve">который наследуется от </w:t>
      </w:r>
      <w:r w:rsidRPr="00A70EB2">
        <w:rPr>
          <w:color w:val="000000"/>
          <w:szCs w:val="19"/>
        </w:rPr>
        <w:t>SQLiteOpenHelper</w:t>
      </w:r>
      <w:r>
        <w:rPr>
          <w:color w:val="000000"/>
          <w:szCs w:val="19"/>
        </w:rPr>
        <w:t xml:space="preserve">, например следующим образом: </w:t>
      </w:r>
    </w:p>
    <w:p w:rsidR="00A95F4B" w:rsidRDefault="00A95F4B" w:rsidP="00A95F4B">
      <w:pPr>
        <w:ind w:left="707"/>
        <w:rPr>
          <w:rFonts w:ascii="Consolas" w:hAnsi="Consolas"/>
          <w:color w:val="444444"/>
          <w:sz w:val="21"/>
          <w:szCs w:val="21"/>
          <w:lang w:val="en-US"/>
        </w:rPr>
      </w:pPr>
      <w:r>
        <w:rPr>
          <w:rFonts w:ascii="Courier New" w:hAnsi="Courier New" w:cs="Courier New"/>
          <w:color w:val="444444"/>
          <w:sz w:val="20"/>
          <w:lang w:val="en-US"/>
        </w:rPr>
        <w:t>public</w:t>
      </w:r>
      <w:r>
        <w:rPr>
          <w:rFonts w:ascii="Consolas" w:hAnsi="Consolas"/>
          <w:color w:val="444444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444444"/>
          <w:sz w:val="20"/>
          <w:lang w:val="en-US"/>
        </w:rPr>
        <w:t>DBHelper(Context context) {</w:t>
      </w:r>
    </w:p>
    <w:p w:rsidR="00A95F4B" w:rsidRDefault="00A95F4B" w:rsidP="00A95F4B">
      <w:pPr>
        <w:rPr>
          <w:rFonts w:ascii="Consolas" w:hAnsi="Consolas"/>
          <w:color w:val="444444"/>
          <w:sz w:val="21"/>
          <w:szCs w:val="21"/>
          <w:lang w:val="en-US"/>
        </w:rPr>
      </w:pPr>
      <w:r>
        <w:rPr>
          <w:rFonts w:ascii="Courier New" w:hAnsi="Courier New" w:cs="Courier New"/>
          <w:color w:val="C7254E"/>
          <w:sz w:val="20"/>
          <w:lang w:val="en-US"/>
        </w:rPr>
        <w:t>      </w:t>
      </w:r>
      <w:r w:rsidRPr="00A70EB2">
        <w:rPr>
          <w:rFonts w:ascii="Courier New" w:hAnsi="Courier New" w:cs="Courier New"/>
          <w:color w:val="C7254E"/>
          <w:sz w:val="20"/>
          <w:lang w:val="en-US"/>
        </w:rPr>
        <w:t xml:space="preserve">  </w:t>
      </w:r>
      <w:r>
        <w:rPr>
          <w:rFonts w:ascii="Courier New" w:hAnsi="Courier New" w:cs="Courier New"/>
          <w:color w:val="444444"/>
          <w:sz w:val="20"/>
          <w:lang w:val="en-US"/>
        </w:rPr>
        <w:t>super(context, "myDB", null, 1);</w:t>
      </w:r>
    </w:p>
    <w:p w:rsidR="00A95F4B" w:rsidRPr="00A70EB2" w:rsidRDefault="00A95F4B" w:rsidP="00A95F4B">
      <w:pPr>
        <w:rPr>
          <w:rFonts w:ascii="Consolas" w:hAnsi="Consolas"/>
          <w:color w:val="444444"/>
          <w:sz w:val="21"/>
          <w:szCs w:val="21"/>
          <w:lang w:val="en-US"/>
        </w:rPr>
      </w:pPr>
      <w:r>
        <w:rPr>
          <w:rFonts w:ascii="Courier New" w:hAnsi="Courier New" w:cs="Courier New"/>
          <w:color w:val="C7254E"/>
          <w:sz w:val="20"/>
          <w:lang w:val="en-US"/>
        </w:rPr>
        <w:t>    </w:t>
      </w:r>
      <w:r>
        <w:rPr>
          <w:rFonts w:ascii="Courier New" w:hAnsi="Courier New" w:cs="Courier New"/>
          <w:color w:val="C7254E"/>
          <w:sz w:val="20"/>
          <w:lang w:val="en-US"/>
        </w:rPr>
        <w:tab/>
      </w:r>
      <w:r>
        <w:rPr>
          <w:rFonts w:ascii="Courier New" w:hAnsi="Courier New" w:cs="Courier New"/>
          <w:color w:val="444444"/>
          <w:sz w:val="20"/>
          <w:lang w:val="en-US"/>
        </w:rPr>
        <w:t>}</w:t>
      </w:r>
    </w:p>
    <w:p w:rsidR="00A95F4B" w:rsidRDefault="00A95F4B" w:rsidP="00A95F4B">
      <w:pPr>
        <w:pStyle w:val="ad"/>
        <w:numPr>
          <w:ilvl w:val="0"/>
          <w:numId w:val="29"/>
        </w:numPr>
        <w:autoSpaceDE w:val="0"/>
        <w:autoSpaceDN w:val="0"/>
        <w:adjustRightInd w:val="0"/>
        <w:contextualSpacing/>
        <w:rPr>
          <w:color w:val="000000"/>
          <w:szCs w:val="19"/>
        </w:rPr>
      </w:pPr>
      <w:r>
        <w:rPr>
          <w:color w:val="000000"/>
          <w:szCs w:val="19"/>
        </w:rPr>
        <w:t>Для каждой операции существуют методы: добавление-</w:t>
      </w:r>
      <w:r>
        <w:rPr>
          <w:color w:val="000000"/>
          <w:szCs w:val="19"/>
          <w:lang w:val="en-US"/>
        </w:rPr>
        <w:t>inser</w:t>
      </w:r>
      <w:r w:rsidRPr="009D7356">
        <w:rPr>
          <w:color w:val="000000"/>
          <w:szCs w:val="19"/>
        </w:rPr>
        <w:t xml:space="preserve">, </w:t>
      </w:r>
      <w:r>
        <w:rPr>
          <w:color w:val="000000"/>
          <w:szCs w:val="19"/>
        </w:rPr>
        <w:t>обновление-</w:t>
      </w:r>
      <w:r>
        <w:rPr>
          <w:color w:val="000000"/>
          <w:szCs w:val="19"/>
          <w:lang w:val="en-US"/>
        </w:rPr>
        <w:t>update</w:t>
      </w:r>
      <w:r>
        <w:rPr>
          <w:color w:val="000000"/>
          <w:szCs w:val="19"/>
        </w:rPr>
        <w:t xml:space="preserve"> и для удаления </w:t>
      </w:r>
      <w:r>
        <w:rPr>
          <w:color w:val="000000"/>
          <w:szCs w:val="19"/>
          <w:lang w:val="en-US"/>
        </w:rPr>
        <w:t>delete</w:t>
      </w:r>
      <w:r>
        <w:rPr>
          <w:color w:val="000000"/>
          <w:szCs w:val="19"/>
        </w:rPr>
        <w:t xml:space="preserve">, данные методы реализованы в объекте </w:t>
      </w:r>
      <w:r w:rsidRPr="009D7356">
        <w:rPr>
          <w:color w:val="000000"/>
          <w:szCs w:val="19"/>
        </w:rPr>
        <w:t>SQLiteDatabase</w:t>
      </w:r>
      <w:r>
        <w:rPr>
          <w:color w:val="000000"/>
          <w:szCs w:val="19"/>
        </w:rPr>
        <w:t xml:space="preserve">, получаемого при обращении к </w:t>
      </w:r>
      <w:r>
        <w:rPr>
          <w:color w:val="000000"/>
          <w:szCs w:val="19"/>
          <w:lang w:val="en-US"/>
        </w:rPr>
        <w:t>DBHelper</w:t>
      </w:r>
      <w:r w:rsidRPr="009D7356">
        <w:rPr>
          <w:color w:val="000000"/>
          <w:szCs w:val="19"/>
        </w:rPr>
        <w:t>.getWritableDatabase()</w:t>
      </w:r>
      <w:r>
        <w:rPr>
          <w:color w:val="000000"/>
          <w:szCs w:val="19"/>
        </w:rPr>
        <w:t>.</w:t>
      </w:r>
    </w:p>
    <w:p w:rsidR="00A95F4B" w:rsidRDefault="00A95F4B" w:rsidP="00A95F4B">
      <w:pPr>
        <w:pStyle w:val="ad"/>
        <w:numPr>
          <w:ilvl w:val="0"/>
          <w:numId w:val="29"/>
        </w:numPr>
        <w:autoSpaceDE w:val="0"/>
        <w:autoSpaceDN w:val="0"/>
        <w:adjustRightInd w:val="0"/>
        <w:contextualSpacing/>
        <w:rPr>
          <w:color w:val="000000"/>
          <w:szCs w:val="19"/>
        </w:rPr>
      </w:pPr>
      <w:r>
        <w:rPr>
          <w:color w:val="000000"/>
          <w:szCs w:val="19"/>
        </w:rPr>
        <w:t>При создании базы данных следует учитывать 3 случая, если база данных уже существует, если не существует, то необходимо ее создать и, если база данных содержит другую версию.</w:t>
      </w:r>
    </w:p>
    <w:p w:rsidR="00A95F4B" w:rsidRPr="00A70EB2" w:rsidRDefault="00A95F4B" w:rsidP="00A95F4B">
      <w:pPr>
        <w:pStyle w:val="ad"/>
        <w:numPr>
          <w:ilvl w:val="0"/>
          <w:numId w:val="29"/>
        </w:numPr>
        <w:autoSpaceDE w:val="0"/>
        <w:autoSpaceDN w:val="0"/>
        <w:adjustRightInd w:val="0"/>
        <w:contextualSpacing/>
        <w:rPr>
          <w:color w:val="000000"/>
          <w:szCs w:val="19"/>
        </w:rPr>
      </w:pPr>
      <w:r>
        <w:rPr>
          <w:color w:val="000000"/>
          <w:szCs w:val="19"/>
        </w:rPr>
        <w:t>Для контроля создания базы данных и ее обновления при несовпадении версий служат методы</w:t>
      </w:r>
      <w:r w:rsidRPr="009D7356">
        <w:rPr>
          <w:color w:val="000000"/>
          <w:szCs w:val="19"/>
        </w:rPr>
        <w:t xml:space="preserve"> </w:t>
      </w:r>
      <w:r>
        <w:rPr>
          <w:color w:val="000000"/>
          <w:szCs w:val="19"/>
          <w:lang w:val="en-US"/>
        </w:rPr>
        <w:t>onCreate</w:t>
      </w:r>
      <w:r w:rsidRPr="009D7356">
        <w:rPr>
          <w:color w:val="000000"/>
          <w:szCs w:val="19"/>
        </w:rPr>
        <w:t>(</w:t>
      </w:r>
      <w:r>
        <w:rPr>
          <w:color w:val="000000"/>
          <w:szCs w:val="19"/>
          <w:lang w:val="en-US"/>
        </w:rPr>
        <w:t>SQLiteDatabase</w:t>
      </w:r>
      <w:r w:rsidRPr="009D7356">
        <w:rPr>
          <w:color w:val="000000"/>
          <w:szCs w:val="19"/>
        </w:rPr>
        <w:t xml:space="preserve"> </w:t>
      </w:r>
      <w:r>
        <w:rPr>
          <w:color w:val="000000"/>
          <w:szCs w:val="19"/>
          <w:lang w:val="en-US"/>
        </w:rPr>
        <w:t>db</w:t>
      </w:r>
      <w:r w:rsidRPr="009D7356">
        <w:rPr>
          <w:color w:val="000000"/>
          <w:szCs w:val="19"/>
        </w:rPr>
        <w:t xml:space="preserve">) </w:t>
      </w:r>
      <w:r>
        <w:rPr>
          <w:color w:val="000000"/>
          <w:szCs w:val="19"/>
        </w:rPr>
        <w:t xml:space="preserve">и </w:t>
      </w:r>
      <w:r>
        <w:rPr>
          <w:color w:val="000000"/>
          <w:szCs w:val="19"/>
          <w:lang w:val="en-US"/>
        </w:rPr>
        <w:t>onUpdate</w:t>
      </w:r>
      <w:r w:rsidRPr="009D7356">
        <w:rPr>
          <w:color w:val="000000"/>
          <w:szCs w:val="19"/>
        </w:rPr>
        <w:t>(</w:t>
      </w:r>
      <w:r>
        <w:rPr>
          <w:color w:val="000000"/>
          <w:szCs w:val="19"/>
          <w:lang w:val="en-US"/>
        </w:rPr>
        <w:t>SQLiteDatabase</w:t>
      </w:r>
      <w:r w:rsidRPr="009D7356">
        <w:rPr>
          <w:color w:val="000000"/>
          <w:szCs w:val="19"/>
        </w:rPr>
        <w:t xml:space="preserve"> </w:t>
      </w:r>
      <w:r>
        <w:rPr>
          <w:color w:val="000000"/>
          <w:szCs w:val="19"/>
          <w:lang w:val="en-US"/>
        </w:rPr>
        <w:t>db</w:t>
      </w:r>
      <w:r w:rsidRPr="009D7356">
        <w:rPr>
          <w:color w:val="000000"/>
          <w:szCs w:val="19"/>
        </w:rPr>
        <w:t>)</w:t>
      </w:r>
      <w:r>
        <w:rPr>
          <w:color w:val="000000"/>
          <w:szCs w:val="19"/>
        </w:rPr>
        <w:t>.</w:t>
      </w:r>
    </w:p>
    <w:p w:rsidR="00A95F4B" w:rsidRPr="00A70EB2" w:rsidRDefault="00A95F4B" w:rsidP="00A95F4B">
      <w:pPr>
        <w:autoSpaceDE w:val="0"/>
        <w:autoSpaceDN w:val="0"/>
        <w:adjustRightInd w:val="0"/>
        <w:rPr>
          <w:color w:val="000000"/>
          <w:szCs w:val="19"/>
        </w:rPr>
      </w:pPr>
    </w:p>
    <w:p w:rsidR="00A95F4B" w:rsidRPr="00A70EB2" w:rsidRDefault="00A95F4B" w:rsidP="00A95F4B">
      <w:pPr>
        <w:autoSpaceDE w:val="0"/>
        <w:autoSpaceDN w:val="0"/>
        <w:adjustRightInd w:val="0"/>
        <w:rPr>
          <w:color w:val="000000"/>
          <w:szCs w:val="19"/>
        </w:rPr>
      </w:pPr>
    </w:p>
    <w:p w:rsidR="00A95F4B" w:rsidRPr="00A70EB2" w:rsidRDefault="00A95F4B" w:rsidP="00A95F4B">
      <w:pPr>
        <w:rPr>
          <w:color w:val="000000"/>
          <w:szCs w:val="19"/>
        </w:rPr>
      </w:pPr>
      <w:r w:rsidRPr="00A70EB2">
        <w:rPr>
          <w:color w:val="000000"/>
          <w:szCs w:val="19"/>
        </w:rPr>
        <w:br w:type="page"/>
      </w:r>
    </w:p>
    <w:p w:rsidR="00A95F4B" w:rsidRDefault="00A95F4B" w:rsidP="00A95F4B">
      <w:pPr>
        <w:autoSpaceDE w:val="0"/>
        <w:autoSpaceDN w:val="0"/>
        <w:adjustRightInd w:val="0"/>
        <w:ind w:left="709" w:firstLine="0"/>
        <w:jc w:val="center"/>
        <w:rPr>
          <w:color w:val="000000"/>
          <w:szCs w:val="19"/>
        </w:rPr>
      </w:pPr>
      <w:r>
        <w:rPr>
          <w:color w:val="000000"/>
          <w:szCs w:val="19"/>
        </w:rPr>
        <w:lastRenderedPageBreak/>
        <w:t>ПРИЛОЖЕНИЕ А</w:t>
      </w:r>
    </w:p>
    <w:p w:rsidR="00A95F4B" w:rsidRPr="009B4AA3" w:rsidRDefault="00A95F4B" w:rsidP="00A95F4B">
      <w:pPr>
        <w:autoSpaceDE w:val="0"/>
        <w:autoSpaceDN w:val="0"/>
        <w:adjustRightInd w:val="0"/>
        <w:ind w:left="709" w:firstLine="0"/>
        <w:jc w:val="center"/>
        <w:rPr>
          <w:color w:val="000000"/>
          <w:szCs w:val="19"/>
        </w:rPr>
      </w:pPr>
      <w:r>
        <w:rPr>
          <w:color w:val="000000"/>
          <w:szCs w:val="19"/>
        </w:rPr>
        <w:t xml:space="preserve">Листинг </w:t>
      </w:r>
      <w:r>
        <w:rPr>
          <w:color w:val="000000"/>
          <w:szCs w:val="19"/>
          <w:lang w:val="en-US"/>
        </w:rPr>
        <w:t>Xml</w:t>
      </w:r>
      <w:r w:rsidRPr="009B4AA3">
        <w:rPr>
          <w:color w:val="000000"/>
          <w:szCs w:val="19"/>
        </w:rPr>
        <w:t>-</w:t>
      </w:r>
      <w:r>
        <w:rPr>
          <w:color w:val="000000"/>
          <w:szCs w:val="19"/>
        </w:rPr>
        <w:t xml:space="preserve">кода и </w:t>
      </w:r>
      <w:r>
        <w:rPr>
          <w:color w:val="000000"/>
          <w:szCs w:val="19"/>
          <w:lang w:val="en-US"/>
        </w:rPr>
        <w:t>Java</w:t>
      </w:r>
      <w:r w:rsidRPr="009B4AA3">
        <w:rPr>
          <w:color w:val="000000"/>
          <w:szCs w:val="19"/>
        </w:rPr>
        <w:t>-</w:t>
      </w:r>
      <w:r>
        <w:rPr>
          <w:color w:val="000000"/>
          <w:szCs w:val="19"/>
        </w:rPr>
        <w:t>кода</w:t>
      </w:r>
    </w:p>
    <w:p w:rsidR="00A95F4B" w:rsidRPr="009B4AA3" w:rsidRDefault="00A95F4B" w:rsidP="00A95F4B">
      <w:pPr>
        <w:autoSpaceDE w:val="0"/>
        <w:autoSpaceDN w:val="0"/>
        <w:adjustRightInd w:val="0"/>
        <w:ind w:left="709" w:firstLine="0"/>
        <w:rPr>
          <w:color w:val="000000"/>
          <w:szCs w:val="19"/>
        </w:rPr>
      </w:pPr>
    </w:p>
    <w:p w:rsidR="00A95F4B" w:rsidRPr="00A95F4B" w:rsidRDefault="00A95F4B" w:rsidP="00A95F4B">
      <w:pPr>
        <w:autoSpaceDE w:val="0"/>
        <w:autoSpaceDN w:val="0"/>
        <w:adjustRightInd w:val="0"/>
        <w:ind w:left="709" w:firstLine="0"/>
        <w:rPr>
          <w:color w:val="000000"/>
          <w:szCs w:val="19"/>
          <w:lang w:val="en-US"/>
        </w:rPr>
      </w:pPr>
      <w:r>
        <w:rPr>
          <w:color w:val="000000"/>
          <w:szCs w:val="19"/>
          <w:lang w:val="en-US"/>
        </w:rPr>
        <w:t>Xml</w:t>
      </w:r>
      <w:r w:rsidRPr="00A95F4B">
        <w:rPr>
          <w:color w:val="000000"/>
          <w:szCs w:val="19"/>
          <w:lang w:val="en-US"/>
        </w:rPr>
        <w:t>-</w:t>
      </w:r>
      <w:r>
        <w:rPr>
          <w:color w:val="000000"/>
          <w:szCs w:val="19"/>
        </w:rPr>
        <w:t>код</w:t>
      </w:r>
      <w:r w:rsidRPr="00A95F4B">
        <w:rPr>
          <w:color w:val="000000"/>
          <w:szCs w:val="19"/>
          <w:lang w:val="en-US"/>
        </w:rPr>
        <w:t xml:space="preserve"> </w:t>
      </w:r>
      <w:r>
        <w:rPr>
          <w:color w:val="000000"/>
          <w:szCs w:val="19"/>
        </w:rPr>
        <w:t>главное</w:t>
      </w:r>
      <w:r w:rsidRPr="00A95F4B">
        <w:rPr>
          <w:color w:val="000000"/>
          <w:szCs w:val="19"/>
          <w:lang w:val="en-US"/>
        </w:rPr>
        <w:t xml:space="preserve"> </w:t>
      </w:r>
      <w:r>
        <w:rPr>
          <w:color w:val="000000"/>
          <w:szCs w:val="19"/>
          <w:lang w:val="en-US"/>
        </w:rPr>
        <w:t>Layout</w:t>
      </w:r>
    </w:p>
    <w:p w:rsidR="00A95F4B" w:rsidRPr="00A95F4B" w:rsidRDefault="00A95F4B" w:rsidP="00A95F4B">
      <w:pPr>
        <w:autoSpaceDE w:val="0"/>
        <w:autoSpaceDN w:val="0"/>
        <w:adjustRightInd w:val="0"/>
        <w:ind w:left="709" w:firstLine="0"/>
        <w:rPr>
          <w:rFonts w:ascii="Arial" w:hAnsi="Arial" w:cs="Arial"/>
          <w:color w:val="000000"/>
          <w:sz w:val="20"/>
          <w:szCs w:val="20"/>
          <w:lang w:val="en-US"/>
        </w:rPr>
        <w:sectPr w:rsidR="00A95F4B" w:rsidRPr="00A95F4B" w:rsidSect="00A95F4B"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lastRenderedPageBreak/>
        <w:t>&lt;?xml version="1.0" encoding="utf-8"?&gt;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>&lt;LinearLayout xmlns:android="http://schemas.android.com/apk/res/android"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xmlns:app="http://schemas.android.com/apk/res-auto"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xmlns:tools="http://schemas.android.com/tools"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android:layout_width="match_parent"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android:layout_height="match_parent"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android:orientation="vertical"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tools:context=".MainActivity"&gt;</w:t>
      </w:r>
    </w:p>
    <w:p w:rsidR="00A95F4B" w:rsidRPr="0055773B" w:rsidRDefault="00A95F4B" w:rsidP="00A95F4B">
      <w:pPr>
        <w:pStyle w:val="a7"/>
        <w:rPr>
          <w:lang w:val="en-US"/>
        </w:rPr>
      </w:pP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lastRenderedPageBreak/>
        <w:t>&lt;com.google.android.material.tabs.TabLayout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android:id="@+id/tab_layout"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android:layout_width="match_parent"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android:layout_height="wrap_content"/&gt;</w:t>
      </w:r>
    </w:p>
    <w:p w:rsidR="00A95F4B" w:rsidRPr="0055773B" w:rsidRDefault="00A95F4B" w:rsidP="00A95F4B">
      <w:pPr>
        <w:pStyle w:val="a7"/>
        <w:rPr>
          <w:lang w:val="en-US"/>
        </w:rPr>
      </w:pP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&lt;androidx.viewpager.widget.ViewPager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android:id="@+id/pager"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android:layout_width="wrap_content"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android:layout_height="wrap_content"/&gt;</w:t>
      </w:r>
    </w:p>
    <w:p w:rsidR="00A95F4B" w:rsidRPr="0055773B" w:rsidRDefault="00A95F4B" w:rsidP="00A95F4B">
      <w:pPr>
        <w:pStyle w:val="a7"/>
        <w:rPr>
          <w:lang w:val="en-US"/>
        </w:rPr>
      </w:pP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>&lt;/LinearLayout&gt;</w:t>
      </w:r>
    </w:p>
    <w:p w:rsidR="00A95F4B" w:rsidRDefault="00A95F4B" w:rsidP="00A95F4B">
      <w:pPr>
        <w:pStyle w:val="a7"/>
        <w:rPr>
          <w:szCs w:val="19"/>
          <w:lang w:val="en-US"/>
        </w:rPr>
        <w:sectPr w:rsidR="00A95F4B" w:rsidSect="00A95F4B">
          <w:type w:val="continuous"/>
          <w:pgSz w:w="12240" w:h="15840"/>
          <w:pgMar w:top="1134" w:right="850" w:bottom="1134" w:left="1701" w:header="720" w:footer="720" w:gutter="0"/>
          <w:cols w:num="2" w:space="720"/>
          <w:docGrid w:linePitch="360"/>
        </w:sectPr>
      </w:pPr>
    </w:p>
    <w:p w:rsidR="00A95F4B" w:rsidRDefault="00A95F4B" w:rsidP="00A95F4B">
      <w:pPr>
        <w:autoSpaceDE w:val="0"/>
        <w:autoSpaceDN w:val="0"/>
        <w:adjustRightInd w:val="0"/>
        <w:ind w:firstLine="708"/>
        <w:rPr>
          <w:color w:val="000000"/>
          <w:szCs w:val="19"/>
          <w:lang w:val="en-US"/>
        </w:rPr>
      </w:pPr>
      <w:bookmarkStart w:id="1" w:name="_Hlk58775250"/>
    </w:p>
    <w:p w:rsidR="00A95F4B" w:rsidRDefault="00A95F4B" w:rsidP="00A95F4B">
      <w:pPr>
        <w:autoSpaceDE w:val="0"/>
        <w:autoSpaceDN w:val="0"/>
        <w:adjustRightInd w:val="0"/>
        <w:ind w:firstLine="708"/>
        <w:rPr>
          <w:color w:val="000000"/>
          <w:szCs w:val="19"/>
          <w:lang w:val="en-US"/>
        </w:rPr>
      </w:pPr>
      <w:r>
        <w:rPr>
          <w:color w:val="000000"/>
          <w:szCs w:val="19"/>
          <w:lang w:val="en-US"/>
        </w:rPr>
        <w:t>Xml-</w:t>
      </w:r>
      <w:r>
        <w:rPr>
          <w:color w:val="000000"/>
          <w:szCs w:val="19"/>
        </w:rPr>
        <w:t>код</w:t>
      </w:r>
      <w:r w:rsidRPr="0055773B">
        <w:rPr>
          <w:color w:val="000000"/>
          <w:szCs w:val="19"/>
          <w:lang w:val="en-US"/>
        </w:rPr>
        <w:t xml:space="preserve"> </w:t>
      </w:r>
      <w:r>
        <w:rPr>
          <w:color w:val="000000"/>
          <w:szCs w:val="19"/>
          <w:lang w:val="en-US"/>
        </w:rPr>
        <w:t>FirstFragment(Add)</w:t>
      </w:r>
      <w:bookmarkEnd w:id="1"/>
    </w:p>
    <w:p w:rsidR="00A95F4B" w:rsidRDefault="00A95F4B" w:rsidP="00A95F4B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19"/>
          <w:lang w:val="en-US"/>
        </w:rPr>
        <w:sectPr w:rsidR="00A95F4B" w:rsidSect="00A95F4B">
          <w:type w:val="continuous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lastRenderedPageBreak/>
        <w:t>&lt;?xml version="1.0" encoding="utf-8"?&gt;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>&lt;RelativeLayout xmlns:android="http://schemas.android.com/apk/res/android"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xmlns:tools="http://schemas.android.com/tools"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android:layout_width="match_parent"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android:layout_height="match_parent"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tools:context=".FirstFragment"&gt;</w:t>
      </w:r>
    </w:p>
    <w:p w:rsidR="00A95F4B" w:rsidRPr="0055773B" w:rsidRDefault="00A95F4B" w:rsidP="00A95F4B">
      <w:pPr>
        <w:pStyle w:val="a7"/>
        <w:rPr>
          <w:lang w:val="en-US"/>
        </w:rPr>
      </w:pP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&lt;!-- TODO: Update blank fragment layout --&gt;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&lt;LinearLayout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android:id="@+id/user_form"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android:layout_width="175dp"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android:layout_height="wrap_content"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android:orientation="vertical"&gt;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&lt;TextView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android:id="@+id/text_user_name"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android:layout_width="match_parent"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lastRenderedPageBreak/>
        <w:t xml:space="preserve">            android:layout_height="wrap_content"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android:text="Введите имя"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android:textSize="14dp" /&gt;</w:t>
      </w:r>
    </w:p>
    <w:p w:rsidR="00A95F4B" w:rsidRPr="0055773B" w:rsidRDefault="00A95F4B" w:rsidP="00A95F4B">
      <w:pPr>
        <w:pStyle w:val="a7"/>
        <w:rPr>
          <w:lang w:val="en-US"/>
        </w:rPr>
      </w:pP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&lt;EditText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android:id="@+id/user_name"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android:layout_width="match_parent"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android:layout_height="wrap_content"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android:hint="Иванов И.И." /&gt;</w:t>
      </w:r>
    </w:p>
    <w:p w:rsidR="00A95F4B" w:rsidRPr="0055773B" w:rsidRDefault="00A95F4B" w:rsidP="00A95F4B">
      <w:pPr>
        <w:pStyle w:val="a7"/>
        <w:rPr>
          <w:lang w:val="en-US"/>
        </w:rPr>
      </w:pP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&lt;TextView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android:id="@+id/text_user_adres"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android:layout_width="match_parent"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android:layout_height="wrap_content"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android:text="Введите адрес"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android:textSize="14dp" /&gt;</w:t>
      </w:r>
    </w:p>
    <w:p w:rsidR="00A95F4B" w:rsidRPr="0055773B" w:rsidRDefault="00A95F4B" w:rsidP="00A95F4B">
      <w:pPr>
        <w:pStyle w:val="a7"/>
        <w:rPr>
          <w:lang w:val="en-US"/>
        </w:rPr>
      </w:pP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&lt;EditText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android:id="@+id/user_adres"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android:layout_width="match_parent"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android:layout_height="wrap_content"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android:hint="Вакуленчука, д5" /&gt;</w:t>
      </w:r>
    </w:p>
    <w:p w:rsidR="00A95F4B" w:rsidRPr="0055773B" w:rsidRDefault="00A95F4B" w:rsidP="00A95F4B">
      <w:pPr>
        <w:pStyle w:val="a7"/>
        <w:rPr>
          <w:lang w:val="en-US"/>
        </w:rPr>
      </w:pP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&lt;TextView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android:id="@+id/text_user_discount"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android:layout_width="match_parent"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android:layout_height="wrap_content"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android:text="Скидка %"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android:textSize="14dp" /&gt;</w:t>
      </w:r>
    </w:p>
    <w:p w:rsidR="00A95F4B" w:rsidRPr="0055773B" w:rsidRDefault="00A95F4B" w:rsidP="00A95F4B">
      <w:pPr>
        <w:pStyle w:val="a7"/>
        <w:rPr>
          <w:lang w:val="en-US"/>
        </w:rPr>
      </w:pP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&lt;EditText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android:id="@+id/user_discount"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android:layout_width="match_parent"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android:layout_height="match_parent"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android:hint="10"/&gt;</w:t>
      </w:r>
    </w:p>
    <w:p w:rsidR="00A95F4B" w:rsidRPr="0055773B" w:rsidRDefault="00A95F4B" w:rsidP="00A95F4B">
      <w:pPr>
        <w:pStyle w:val="a7"/>
        <w:rPr>
          <w:lang w:val="en-US"/>
        </w:rPr>
      </w:pP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&lt;Button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android:id="@+id/button_userAdd"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android:layout_width="match_parent"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android:layout_height="wrap_content"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android:text="Добавить"/&gt;</w:t>
      </w:r>
    </w:p>
    <w:p w:rsidR="00A95F4B" w:rsidRPr="0055773B" w:rsidRDefault="00A95F4B" w:rsidP="00A95F4B">
      <w:pPr>
        <w:pStyle w:val="a7"/>
        <w:rPr>
          <w:lang w:val="en-US"/>
        </w:rPr>
      </w:pP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&lt;/LinearLayout&gt;</w:t>
      </w:r>
    </w:p>
    <w:p w:rsidR="00A95F4B" w:rsidRPr="0055773B" w:rsidRDefault="00A95F4B" w:rsidP="00A95F4B">
      <w:pPr>
        <w:pStyle w:val="a7"/>
        <w:rPr>
          <w:lang w:val="en-US"/>
        </w:rPr>
      </w:pP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&lt;LinearLayout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android:layout_width="175dp"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android:layout_height="wrap_content"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android:orientation="vertical"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android:layout_alignParentRight="true"&gt;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&lt;TextView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android:id="@+id/text_order_userKey"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android:layout_width="match_parent"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android:layout_height="wrap_content"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lastRenderedPageBreak/>
        <w:t xml:space="preserve">            android:text="Ключь пользователя"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android:textSize="14dp" /&gt;</w:t>
      </w:r>
    </w:p>
    <w:p w:rsidR="00A95F4B" w:rsidRPr="0055773B" w:rsidRDefault="00A95F4B" w:rsidP="00A95F4B">
      <w:pPr>
        <w:pStyle w:val="a7"/>
        <w:rPr>
          <w:lang w:val="en-US"/>
        </w:rPr>
      </w:pP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&lt;EditText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android:id="@+id/user_key"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android:layout_width="match_parent"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android:layout_height="match_parent"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android:hint="1"/&gt;</w:t>
      </w:r>
    </w:p>
    <w:p w:rsidR="00A95F4B" w:rsidRPr="0055773B" w:rsidRDefault="00A95F4B" w:rsidP="00A95F4B">
      <w:pPr>
        <w:pStyle w:val="a7"/>
        <w:rPr>
          <w:lang w:val="en-US"/>
        </w:rPr>
      </w:pP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&lt;TextView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android:id="@+id/text_order_date"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android:layout_width="match_parent"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android:layout_height="wrap_content"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android:text="Введите дату"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android:textSize="14dp" /&gt;</w:t>
      </w:r>
    </w:p>
    <w:p w:rsidR="00A95F4B" w:rsidRPr="0055773B" w:rsidRDefault="00A95F4B" w:rsidP="00A95F4B">
      <w:pPr>
        <w:pStyle w:val="a7"/>
        <w:rPr>
          <w:lang w:val="en-US"/>
        </w:rPr>
      </w:pP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&lt;EditText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android:id="@+id/order_date"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android:layout_width="match_parent"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android:layout_height="wrap_content"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android:hint="11.12.2001" /&gt;</w:t>
      </w:r>
    </w:p>
    <w:p w:rsidR="00A95F4B" w:rsidRPr="0055773B" w:rsidRDefault="00A95F4B" w:rsidP="00A95F4B">
      <w:pPr>
        <w:pStyle w:val="a7"/>
        <w:rPr>
          <w:lang w:val="en-US"/>
        </w:rPr>
      </w:pP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&lt;TextView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android:id="@+id/text_order_sum"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android:layout_width="match_parent"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android:layout_height="wrap_content"</w:t>
      </w:r>
    </w:p>
    <w:p w:rsidR="00A95F4B" w:rsidRPr="0055773B" w:rsidRDefault="00A95F4B" w:rsidP="00A95F4B">
      <w:pPr>
        <w:pStyle w:val="a7"/>
      </w:pPr>
      <w:r w:rsidRPr="0055773B">
        <w:rPr>
          <w:lang w:val="en-US"/>
        </w:rPr>
        <w:t xml:space="preserve">            android</w:t>
      </w:r>
      <w:r w:rsidRPr="0055773B">
        <w:t>:</w:t>
      </w:r>
      <w:r w:rsidRPr="0055773B">
        <w:rPr>
          <w:lang w:val="en-US"/>
        </w:rPr>
        <w:t>text</w:t>
      </w:r>
      <w:r w:rsidRPr="0055773B">
        <w:t>="Введите стоимость, руб"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t xml:space="preserve">            </w:t>
      </w:r>
      <w:r w:rsidRPr="0055773B">
        <w:rPr>
          <w:lang w:val="en-US"/>
        </w:rPr>
        <w:t>android:textSize="14dp" /&gt;</w:t>
      </w:r>
    </w:p>
    <w:p w:rsidR="00A95F4B" w:rsidRPr="0055773B" w:rsidRDefault="00A95F4B" w:rsidP="00A95F4B">
      <w:pPr>
        <w:pStyle w:val="a7"/>
        <w:rPr>
          <w:lang w:val="en-US"/>
        </w:rPr>
      </w:pP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&lt;EditText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android:id="@+id/order_sum"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android:layout_width="match_parent"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android:layout_height="wrap_content"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android:hint="12.40" /&gt;</w:t>
      </w:r>
    </w:p>
    <w:p w:rsidR="00A95F4B" w:rsidRPr="0055773B" w:rsidRDefault="00A95F4B" w:rsidP="00A95F4B">
      <w:pPr>
        <w:pStyle w:val="a7"/>
        <w:rPr>
          <w:lang w:val="en-US"/>
        </w:rPr>
      </w:pP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&lt;TextView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lastRenderedPageBreak/>
        <w:t xml:space="preserve">            android:id="@+id/text_order_status"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android:layout_width="match_parent"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android:layout_height="wrap_content"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android:text="Статус заказа"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android:textSize="14dp" /&gt;</w:t>
      </w:r>
    </w:p>
    <w:p w:rsidR="00A95F4B" w:rsidRPr="0055773B" w:rsidRDefault="00A95F4B" w:rsidP="00A95F4B">
      <w:pPr>
        <w:pStyle w:val="a7"/>
        <w:rPr>
          <w:lang w:val="en-US"/>
        </w:rPr>
      </w:pP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&lt;EditText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android:id="@+id/order_status"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android:layout_width="match_parent"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lastRenderedPageBreak/>
        <w:t xml:space="preserve">            android:layout_height="match_parent"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android:hint="Отправлен"/&gt;</w:t>
      </w:r>
    </w:p>
    <w:p w:rsidR="00A95F4B" w:rsidRPr="0055773B" w:rsidRDefault="00A95F4B" w:rsidP="00A95F4B">
      <w:pPr>
        <w:pStyle w:val="a7"/>
        <w:rPr>
          <w:lang w:val="en-US"/>
        </w:rPr>
      </w:pP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&lt;Button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android:id="@+id/button_orderAdd"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android:layout_width="match_parent"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android:layout_height="wrap_content"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        android:text="Добавить"/&gt;</w:t>
      </w:r>
    </w:p>
    <w:p w:rsidR="00A95F4B" w:rsidRPr="0055773B" w:rsidRDefault="00A95F4B" w:rsidP="00A95F4B">
      <w:pPr>
        <w:pStyle w:val="a7"/>
        <w:rPr>
          <w:lang w:val="en-US"/>
        </w:rPr>
      </w:pPr>
      <w:r w:rsidRPr="0055773B">
        <w:rPr>
          <w:lang w:val="en-US"/>
        </w:rPr>
        <w:t xml:space="preserve">    &lt;/LinearLayout&gt;</w:t>
      </w:r>
    </w:p>
    <w:p w:rsidR="00A95F4B" w:rsidRPr="0055773B" w:rsidRDefault="00A95F4B" w:rsidP="00A95F4B">
      <w:pPr>
        <w:pStyle w:val="a7"/>
        <w:rPr>
          <w:lang w:val="en-US"/>
        </w:rPr>
      </w:pPr>
    </w:p>
    <w:p w:rsidR="00A95F4B" w:rsidRDefault="00A95F4B" w:rsidP="00A95F4B">
      <w:pPr>
        <w:pStyle w:val="a7"/>
        <w:rPr>
          <w:lang w:val="en-US"/>
        </w:rPr>
        <w:sectPr w:rsidR="00A95F4B" w:rsidSect="00A95F4B">
          <w:type w:val="continuous"/>
          <w:pgSz w:w="12240" w:h="15840"/>
          <w:pgMar w:top="1134" w:right="850" w:bottom="1134" w:left="1701" w:header="720" w:footer="720" w:gutter="0"/>
          <w:cols w:num="2" w:space="720"/>
          <w:docGrid w:linePitch="360"/>
        </w:sectPr>
      </w:pPr>
      <w:r w:rsidRPr="0055773B">
        <w:rPr>
          <w:lang w:val="en-US"/>
        </w:rPr>
        <w:t>&lt;/RelativeLayout&gt;</w:t>
      </w:r>
    </w:p>
    <w:p w:rsidR="00A95F4B" w:rsidRPr="0055773B" w:rsidRDefault="00A95F4B" w:rsidP="00A95F4B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19"/>
          <w:lang w:val="en-US"/>
        </w:rPr>
      </w:pPr>
    </w:p>
    <w:p w:rsidR="00A95F4B" w:rsidRDefault="00A95F4B" w:rsidP="00A95F4B">
      <w:pPr>
        <w:autoSpaceDE w:val="0"/>
        <w:autoSpaceDN w:val="0"/>
        <w:adjustRightInd w:val="0"/>
        <w:rPr>
          <w:color w:val="000000"/>
          <w:szCs w:val="19"/>
          <w:lang w:val="en-US"/>
        </w:rPr>
      </w:pPr>
    </w:p>
    <w:p w:rsidR="00A95F4B" w:rsidRDefault="00A95F4B" w:rsidP="00A95F4B">
      <w:pPr>
        <w:autoSpaceDE w:val="0"/>
        <w:autoSpaceDN w:val="0"/>
        <w:adjustRightInd w:val="0"/>
        <w:rPr>
          <w:color w:val="000000"/>
          <w:szCs w:val="19"/>
          <w:lang w:val="en-US"/>
        </w:rPr>
      </w:pPr>
    </w:p>
    <w:p w:rsidR="00A95F4B" w:rsidRPr="0083400F" w:rsidRDefault="00A95F4B" w:rsidP="00A95F4B">
      <w:pPr>
        <w:autoSpaceDE w:val="0"/>
        <w:autoSpaceDN w:val="0"/>
        <w:adjustRightInd w:val="0"/>
        <w:rPr>
          <w:color w:val="000000"/>
          <w:szCs w:val="19"/>
          <w:lang w:val="en-US"/>
        </w:rPr>
      </w:pPr>
      <w:r w:rsidRPr="0083400F">
        <w:rPr>
          <w:color w:val="000000"/>
          <w:szCs w:val="19"/>
          <w:lang w:val="en-US"/>
        </w:rPr>
        <w:t xml:space="preserve">Xml-код </w:t>
      </w:r>
      <w:r>
        <w:rPr>
          <w:color w:val="000000"/>
          <w:szCs w:val="19"/>
          <w:lang w:val="en-US"/>
        </w:rPr>
        <w:t>Second</w:t>
      </w:r>
      <w:r w:rsidRPr="0083400F">
        <w:rPr>
          <w:color w:val="000000"/>
          <w:szCs w:val="19"/>
          <w:lang w:val="en-US"/>
        </w:rPr>
        <w:t>Fragment(</w:t>
      </w:r>
      <w:r>
        <w:rPr>
          <w:color w:val="000000"/>
          <w:szCs w:val="19"/>
          <w:lang w:val="en-US"/>
        </w:rPr>
        <w:t>Update</w:t>
      </w:r>
      <w:r w:rsidRPr="0083400F">
        <w:rPr>
          <w:color w:val="000000"/>
          <w:szCs w:val="19"/>
          <w:lang w:val="en-US"/>
        </w:rPr>
        <w:t>)</w:t>
      </w:r>
    </w:p>
    <w:p w:rsidR="00A95F4B" w:rsidRDefault="00A95F4B" w:rsidP="00A95F4B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19"/>
          <w:lang w:val="en-US"/>
        </w:rPr>
        <w:sectPr w:rsidR="00A95F4B" w:rsidSect="00A95F4B">
          <w:type w:val="continuous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lastRenderedPageBreak/>
        <w:t>&lt;?xml version="1.0" encoding="utf-8"?&gt;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&lt;RelativeLayout xmlns:android="http://schemas.android.com/apk/res/android"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xmlns:tools="http://schemas.android.com/tools"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android:layout_height="match_parent"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tools:context=".SecondFragment"&gt;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&lt;!-- TODO: Update blank fragment layout --&gt;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&lt;LinearLayout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android:id="@+id/user_form"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android:layout_width="175dp"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android:orientation="vertical"&gt;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&lt;TextView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android:text="Введите key_user"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android:textSize="14dp" 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&lt;EditText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lastRenderedPageBreak/>
        <w:t xml:space="preserve">            android:id="@+id/userIdUpdate"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android:hint="1" /&gt;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&lt;TextView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android:id="@+id/text_user_name"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android:text="Введите имя"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android:textSize="14dp" 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&lt;EditText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android:id="@+id/user_name"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android:hint="Иванов И.И." 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&lt;TextView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android:id="@+id/text_user_adres"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lastRenderedPageBreak/>
        <w:t xml:space="preserve">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android:text="Введите адрес"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android:textSize="14dp" 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&lt;EditText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android:id="@+id/user_adres"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android:hint="Вакуленчука, д5" 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&lt;TextView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android:id="@+id/text_user_discount"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android:text="Скидка %"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android:textSize="14dp" 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&lt;EditText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android:id="@+id/user_discount"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android:layout_height="match_parent"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android:hint="10"/&gt;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&lt;Button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android:id="@+id/button_userUpdate"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android:text="Изменить"/&gt;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&lt;/LinearLayout&gt;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&lt;LinearLayout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android:layout_width="175dp"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android:orientation="vertical"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android:layout_alignParentRight="true"&gt;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&lt;TextView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lastRenderedPageBreak/>
        <w:t xml:space="preserve">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android:text="Введите number_order"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android:textSize="14dp" 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&lt;EditText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android:id="@+id/orderIdUpdate"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android:hint="1" 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&lt;TextView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android:id="@+id/text_order_userKey"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android:text="Ключь пользователя"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android:textSize="14dp" 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&lt;EditText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android:id="@+id/user_key"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android:layout_height="match_parent"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android:hint="1"/&gt;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&lt;TextView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android:id="@+id/text_order_date"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android:text="Введите дату"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android:textSize="14dp" 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&lt;EditText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android:id="@+id/order_date"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lastRenderedPageBreak/>
        <w:t xml:space="preserve">            android:hint="11.12.2001" 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&lt;TextView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android:id="@+id/text_order_sum"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android:layout_height="wrap_content"</w:t>
      </w:r>
    </w:p>
    <w:p w:rsidR="00A95F4B" w:rsidRPr="0083400F" w:rsidRDefault="00A95F4B" w:rsidP="00A95F4B">
      <w:pPr>
        <w:pStyle w:val="a7"/>
      </w:pPr>
      <w:r w:rsidRPr="0083400F">
        <w:rPr>
          <w:lang w:val="en-US"/>
        </w:rPr>
        <w:t xml:space="preserve">            android</w:t>
      </w:r>
      <w:r w:rsidRPr="0083400F">
        <w:t>:</w:t>
      </w:r>
      <w:r w:rsidRPr="0083400F">
        <w:rPr>
          <w:lang w:val="en-US"/>
        </w:rPr>
        <w:t>text</w:t>
      </w:r>
      <w:r w:rsidRPr="0083400F">
        <w:t>="Введите стоимость, руб"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t xml:space="preserve">            </w:t>
      </w:r>
      <w:r w:rsidRPr="0083400F">
        <w:rPr>
          <w:lang w:val="en-US"/>
        </w:rPr>
        <w:t>android:textSize="14dp" 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&lt;EditText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android:id="@+id/order_sum"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android:hint="12.40" 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&lt;TextView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android:id="@+id/text_order_status"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lastRenderedPageBreak/>
        <w:t xml:space="preserve">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android:text="Статус заказа"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android:textSize="14dp" 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&lt;EditText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android:id="@+id/order_status"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android:layout_height="match_parent"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android:hint="Отправлен"/&gt;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&lt;Button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android:id="@+id/button_orderUpdate"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android:text="Изменить"/&gt;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&lt;/LinearLayout&gt;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&lt;/RelativeLayout&gt;</w:t>
      </w:r>
    </w:p>
    <w:p w:rsidR="00A95F4B" w:rsidRDefault="00A95F4B" w:rsidP="00A95F4B">
      <w:pPr>
        <w:autoSpaceDE w:val="0"/>
        <w:autoSpaceDN w:val="0"/>
        <w:adjustRightInd w:val="0"/>
        <w:rPr>
          <w:color w:val="000000"/>
          <w:szCs w:val="19"/>
          <w:lang w:val="en-US"/>
        </w:rPr>
        <w:sectPr w:rsidR="00A95F4B" w:rsidSect="00A95F4B">
          <w:type w:val="continuous"/>
          <w:pgSz w:w="12240" w:h="15840"/>
          <w:pgMar w:top="1134" w:right="850" w:bottom="1134" w:left="1701" w:header="720" w:footer="720" w:gutter="0"/>
          <w:cols w:num="2" w:space="720"/>
          <w:docGrid w:linePitch="360"/>
        </w:sectPr>
      </w:pPr>
    </w:p>
    <w:p w:rsidR="00A95F4B" w:rsidRDefault="00A95F4B" w:rsidP="00A95F4B">
      <w:pPr>
        <w:autoSpaceDE w:val="0"/>
        <w:autoSpaceDN w:val="0"/>
        <w:adjustRightInd w:val="0"/>
        <w:rPr>
          <w:color w:val="000000"/>
          <w:szCs w:val="19"/>
          <w:lang w:val="en-US"/>
        </w:rPr>
      </w:pPr>
    </w:p>
    <w:p w:rsidR="00A95F4B" w:rsidRDefault="00A95F4B" w:rsidP="00A95F4B">
      <w:pPr>
        <w:autoSpaceDE w:val="0"/>
        <w:autoSpaceDN w:val="0"/>
        <w:adjustRightInd w:val="0"/>
        <w:rPr>
          <w:color w:val="000000"/>
          <w:szCs w:val="19"/>
          <w:lang w:val="en-US"/>
        </w:rPr>
      </w:pPr>
      <w:r>
        <w:rPr>
          <w:color w:val="000000"/>
          <w:szCs w:val="19"/>
          <w:lang w:val="en-US"/>
        </w:rPr>
        <w:t>Xml-</w:t>
      </w:r>
      <w:r>
        <w:rPr>
          <w:color w:val="000000"/>
          <w:szCs w:val="19"/>
        </w:rPr>
        <w:t>код</w:t>
      </w:r>
      <w:r w:rsidRPr="0055773B">
        <w:rPr>
          <w:color w:val="000000"/>
          <w:szCs w:val="19"/>
          <w:lang w:val="en-US"/>
        </w:rPr>
        <w:t xml:space="preserve"> </w:t>
      </w:r>
      <w:r>
        <w:rPr>
          <w:color w:val="000000"/>
          <w:szCs w:val="19"/>
          <w:lang w:val="en-US"/>
        </w:rPr>
        <w:t>ThirdtFragment(Delete)</w:t>
      </w:r>
    </w:p>
    <w:p w:rsidR="00A95F4B" w:rsidRDefault="00A95F4B" w:rsidP="00A95F4B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19"/>
          <w:lang w:val="en-US"/>
        </w:rPr>
        <w:sectPr w:rsidR="00A95F4B" w:rsidSect="00A95F4B">
          <w:type w:val="continuous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lastRenderedPageBreak/>
        <w:t>&lt;?xml version="1.0" encoding="utf-8"?&gt;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&lt;FrameLayout xmlns:android="http://schemas.android.com/apk/res/android"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xmlns:tools="http://schemas.android.com/tools"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android:layout_height="match_parent"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tools:context=".ThirdFragment"&gt;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&lt;LinearLayout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android:layout_height="match_parent"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android:orientation="horizontal"&gt;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&lt;LinearLayout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android:layout_width="175dp"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lastRenderedPageBreak/>
        <w:t xml:space="preserve">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android:orientation="vertical"&gt;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&lt;TextView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android:textAlignment="center"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android:text="Из таблицы Users, по user_key" 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&lt;EditText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android:id="@+id/userId"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android:hint="1"/&gt;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&lt;Button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lastRenderedPageBreak/>
        <w:t xml:space="preserve">                android:id="@+id/delUser"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android:text="Удалить"/&gt;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&lt;/LinearLayout&gt;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&lt;LinearLayout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android:layout_width="175dp"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android:orientation="vertical"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android:layout_marginLeft="20dp"&gt;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&lt;TextView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android:textAlignment="center"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lastRenderedPageBreak/>
        <w:t xml:space="preserve">                android:text="Из таблицы Orders, по order_number" 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&lt;EditText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android:id="@+id/orderId"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android:hint="1"/&gt;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&lt;Button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android:id="@+id/delOrder"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android:text="Удалить"/&gt;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&lt;/LinearLayout&gt;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&lt;/LinearLayout&gt;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&lt;/FrameLayout&gt;</w:t>
      </w:r>
    </w:p>
    <w:p w:rsidR="00A95F4B" w:rsidRDefault="00A95F4B" w:rsidP="00A95F4B">
      <w:pPr>
        <w:autoSpaceDE w:val="0"/>
        <w:autoSpaceDN w:val="0"/>
        <w:adjustRightInd w:val="0"/>
        <w:rPr>
          <w:color w:val="000000"/>
          <w:szCs w:val="19"/>
          <w:lang w:val="en-US"/>
        </w:rPr>
        <w:sectPr w:rsidR="00A95F4B" w:rsidSect="00A95F4B">
          <w:type w:val="continuous"/>
          <w:pgSz w:w="12240" w:h="15840"/>
          <w:pgMar w:top="1134" w:right="850" w:bottom="1134" w:left="1701" w:header="720" w:footer="720" w:gutter="0"/>
          <w:cols w:num="2" w:space="720"/>
          <w:docGrid w:linePitch="360"/>
        </w:sectPr>
      </w:pPr>
    </w:p>
    <w:p w:rsidR="00A95F4B" w:rsidRDefault="00A95F4B" w:rsidP="00A95F4B">
      <w:pPr>
        <w:autoSpaceDE w:val="0"/>
        <w:autoSpaceDN w:val="0"/>
        <w:adjustRightInd w:val="0"/>
        <w:rPr>
          <w:color w:val="000000"/>
          <w:szCs w:val="19"/>
          <w:lang w:val="en-US"/>
        </w:rPr>
      </w:pPr>
    </w:p>
    <w:p w:rsidR="00A95F4B" w:rsidRDefault="00A95F4B" w:rsidP="00A95F4B">
      <w:pPr>
        <w:autoSpaceDE w:val="0"/>
        <w:autoSpaceDN w:val="0"/>
        <w:adjustRightInd w:val="0"/>
        <w:rPr>
          <w:color w:val="000000"/>
          <w:szCs w:val="19"/>
          <w:lang w:val="en-US"/>
        </w:rPr>
      </w:pPr>
      <w:r>
        <w:rPr>
          <w:color w:val="000000"/>
          <w:szCs w:val="19"/>
          <w:lang w:val="en-US"/>
        </w:rPr>
        <w:t>Xml-</w:t>
      </w:r>
      <w:r>
        <w:rPr>
          <w:color w:val="000000"/>
          <w:szCs w:val="19"/>
        </w:rPr>
        <w:t>код</w:t>
      </w:r>
      <w:r w:rsidRPr="0055773B">
        <w:rPr>
          <w:color w:val="000000"/>
          <w:szCs w:val="19"/>
          <w:lang w:val="en-US"/>
        </w:rPr>
        <w:t xml:space="preserve"> </w:t>
      </w:r>
      <w:r>
        <w:rPr>
          <w:color w:val="000000"/>
          <w:szCs w:val="19"/>
          <w:lang w:val="en-US"/>
        </w:rPr>
        <w:t>FourthFragment(Print)</w:t>
      </w:r>
    </w:p>
    <w:p w:rsidR="00A95F4B" w:rsidRDefault="00A95F4B" w:rsidP="00A95F4B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19"/>
          <w:lang w:val="en-US"/>
        </w:rPr>
        <w:sectPr w:rsidR="00A95F4B" w:rsidSect="00A95F4B">
          <w:type w:val="continuous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lastRenderedPageBreak/>
        <w:t>&lt;?xml version="1.0" encoding="utf-8"?&gt;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&lt;FrameLayout xmlns:android="http://schemas.android.com/apk/res/android"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xmlns:tools="http://schemas.android.com/tools"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android:layout_height="match_parent"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tools:context=".FourthFragment"&gt;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&lt;LinearLayout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android:orientation="vertical"&gt;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&lt;LinearLayout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lastRenderedPageBreak/>
        <w:t xml:space="preserve">            android:orientation="horizontal"&gt;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&lt;Button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android:id="@+id/printUsers"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android:layout_width="wrap_content"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android:text="Users"/&gt;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&lt;Button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android:id="@+id/printOrders"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android:layout_width="wrap_content"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android:layout_height="wrap_content"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android:layout_marginLeft="33dp"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android:text="Orders"/&gt;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&lt;/LinearLayout&gt;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lastRenderedPageBreak/>
        <w:t xml:space="preserve">        &lt;ScrollView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android:layout_height="match_parent"&gt;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&lt;TextView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android:id="@+id/textField"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android:layout_width="match_parent"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android:layout_height="wrap_content" /&gt;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&lt;/ScrollView&gt;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&lt;/LinearLayout&gt;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&lt;/FrameLayout&gt;</w:t>
      </w:r>
    </w:p>
    <w:p w:rsidR="00A95F4B" w:rsidRDefault="00A95F4B" w:rsidP="00A95F4B">
      <w:pPr>
        <w:autoSpaceDE w:val="0"/>
        <w:autoSpaceDN w:val="0"/>
        <w:adjustRightInd w:val="0"/>
        <w:rPr>
          <w:color w:val="000000"/>
          <w:szCs w:val="19"/>
          <w:lang w:val="en-US"/>
        </w:rPr>
        <w:sectPr w:rsidR="00A95F4B" w:rsidSect="00A95F4B">
          <w:type w:val="continuous"/>
          <w:pgSz w:w="12240" w:h="15840"/>
          <w:pgMar w:top="1134" w:right="850" w:bottom="1134" w:left="1701" w:header="720" w:footer="720" w:gutter="0"/>
          <w:cols w:num="2" w:space="720"/>
          <w:docGrid w:linePitch="360"/>
        </w:sectPr>
      </w:pPr>
    </w:p>
    <w:p w:rsidR="00A95F4B" w:rsidRDefault="00A95F4B" w:rsidP="00A95F4B">
      <w:pPr>
        <w:autoSpaceDE w:val="0"/>
        <w:autoSpaceDN w:val="0"/>
        <w:adjustRightInd w:val="0"/>
        <w:rPr>
          <w:color w:val="000000"/>
          <w:szCs w:val="19"/>
          <w:lang w:val="en-US"/>
        </w:rPr>
      </w:pPr>
    </w:p>
    <w:p w:rsidR="00A95F4B" w:rsidRDefault="00A95F4B" w:rsidP="00A95F4B">
      <w:pPr>
        <w:autoSpaceDE w:val="0"/>
        <w:autoSpaceDN w:val="0"/>
        <w:adjustRightInd w:val="0"/>
        <w:rPr>
          <w:color w:val="000000"/>
          <w:szCs w:val="19"/>
          <w:lang w:val="en-US"/>
        </w:rPr>
      </w:pPr>
      <w:r>
        <w:rPr>
          <w:color w:val="000000"/>
          <w:szCs w:val="19"/>
          <w:lang w:val="en-US"/>
        </w:rPr>
        <w:t>Java-</w:t>
      </w:r>
      <w:r>
        <w:rPr>
          <w:color w:val="000000"/>
          <w:szCs w:val="19"/>
        </w:rPr>
        <w:t>код</w:t>
      </w:r>
      <w:r w:rsidRPr="009B4AA3">
        <w:rPr>
          <w:color w:val="000000"/>
          <w:szCs w:val="19"/>
          <w:lang w:val="en-US"/>
        </w:rPr>
        <w:t xml:space="preserve"> </w:t>
      </w:r>
      <w:r>
        <w:rPr>
          <w:color w:val="000000"/>
          <w:szCs w:val="19"/>
          <w:lang w:val="en-US"/>
        </w:rPr>
        <w:t>MainActivity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package com.myprog.my_lr_5;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androidx.appcompat.app.AppCompatActivity;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androidx.viewpager.widget.ViewPager;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android.database.sqlite.SQLiteDatabase;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android.os.Bundle;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android.widget.Button;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com.google.android.material.tabs.TabLayout;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public class MainActivity extends AppCompatActivity {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TabLayout tab;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ViewPager pager;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static DBHelper dbHelper;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Button addUser, addOrder;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@Override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protected void onCreate(Bundle savedInstanceState)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super.onCreate(savedInstanceState);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setContentView(R.layout.activity_main);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dbHelper = new DBHelper(this);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SQLiteDatabase db = dbHelper.getWritableDatabase();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tab = (TabLayout) findViewById(R.id.tab_layout);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pager = (ViewPager) findViewById(R.id.pager);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ViewPagerAdapter adapter = new ViewPagerAdapter(getSupportFragmentManager());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pager.setAdapter(adapter);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tab.setupWithViewPager(pager);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}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}</w:t>
      </w:r>
    </w:p>
    <w:p w:rsidR="00A95F4B" w:rsidRDefault="00A95F4B" w:rsidP="00A95F4B">
      <w:pPr>
        <w:autoSpaceDE w:val="0"/>
        <w:autoSpaceDN w:val="0"/>
        <w:adjustRightInd w:val="0"/>
        <w:rPr>
          <w:color w:val="000000"/>
          <w:szCs w:val="19"/>
          <w:lang w:val="en-US"/>
        </w:rPr>
      </w:pPr>
    </w:p>
    <w:p w:rsidR="00A95F4B" w:rsidRDefault="00A95F4B" w:rsidP="00A95F4B">
      <w:pPr>
        <w:autoSpaceDE w:val="0"/>
        <w:autoSpaceDN w:val="0"/>
        <w:adjustRightInd w:val="0"/>
        <w:rPr>
          <w:color w:val="000000"/>
          <w:szCs w:val="19"/>
          <w:lang w:val="en-US"/>
        </w:rPr>
      </w:pPr>
      <w:r>
        <w:rPr>
          <w:color w:val="000000"/>
          <w:szCs w:val="19"/>
          <w:lang w:val="en-US"/>
        </w:rPr>
        <w:t>Java-</w:t>
      </w:r>
      <w:r>
        <w:rPr>
          <w:color w:val="000000"/>
          <w:szCs w:val="19"/>
        </w:rPr>
        <w:t>код</w:t>
      </w:r>
      <w:r w:rsidRPr="0083400F">
        <w:rPr>
          <w:color w:val="000000"/>
          <w:szCs w:val="19"/>
          <w:lang w:val="en-US"/>
        </w:rPr>
        <w:t xml:space="preserve"> </w:t>
      </w:r>
      <w:r>
        <w:rPr>
          <w:color w:val="000000"/>
          <w:szCs w:val="19"/>
          <w:lang w:val="en-US"/>
        </w:rPr>
        <w:t>FirstFragment(Add)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package com.myprog.my_lr_5;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android.os.Bundle;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androidx.annotation.NonNull;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androidx.annotation.Nullable;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androidx.fragment.app.Fragment;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android.view.LayoutInflater;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android.view.View;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android.view.ViewGroup;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android.widget.Button;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android.widget.EditText;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/**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* A simple {@link Fragment} subclass.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* Use the {@link FirstFragment#newInstance} factory method to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* create an instance of this fragment.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*/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public class FirstFragment extends Fragment {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lastRenderedPageBreak/>
        <w:t xml:space="preserve">    // TODO: Rename parameter arguments, choose names that match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// the fragment initialization parameters, e.g. ARG_ITEM_NUMBER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private static final String ARG_PARAM1 = "param1";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private static final String ARG_PARAM2 = "param2";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// TODO: Rename and change types of parameters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private String mParam1;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private String mParam2;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public FirstFragment() {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}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/**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* Use this factory method to create a new instance of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* this fragment using the provided parameters.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*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* @param param1 Parameter 1.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* @param param2 Parameter 2.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* @return A new instance of fragment FirstFragment.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*/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// TODO: Rename and change types and number of parameters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public static FirstFragment newInstance(String param1, String param2)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FirstFragment fragment = new FirstFragment();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Bundle args = new Bundle();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args.putString(ARG_PARAM1, param1);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args.putString(ARG_PARAM2, param2);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fragment.setArguments(args);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return fragment;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}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@Override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public void onCreate(Bundle savedInstanceState)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super.onCreate(savedInstanceState);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if (getArguments() != null)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mParam1 = getArguments().getString(ARG_PARAM1);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mParam2 = getArguments().getString(ARG_PARAM2);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}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}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@Override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public View onCreateView(LayoutInflater inflater, ViewGroup container,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             Bundle savedInstanceState)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// Inflate the layout for this fragment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return inflater.inflate(R.layout.fragment_first, container, false);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}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@Override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public void onViewCreated(@NonNull View view, @Nullable Bundle savedInstanceState)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super.onViewCreated(view, savedInstanceState);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Button addUser = view.findViewById(R.id.button_userAdd);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addUser.setOnClickListener(new View.OnClickListener()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@Override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public void onClick(View v)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String name = ((EditText)view.findViewById(R.id.user_name)).getText().toString();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String adres = ((EditText)view.findViewById(R.id.user_adres)).getText().toString();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lastRenderedPageBreak/>
        <w:t xml:space="preserve">                Integer discount = Integer.parseInt(((EditText)view.findViewById(R.id.user_discount)).getText().toString());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MainActivity.dbHelper.AddUser(name, adres, discount);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}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});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Button addOrder = view.findViewById(R.id.button_orderAdd);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addOrder.setOnClickListener(new View.OnClickListener()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@Override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public void onClick(View v)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Integer userKey = Integer.parseInt(((EditText)view.findViewById(R.id.user_key)).getText().toString());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String data = ((EditText)view.findViewById(R.id.order_date)).getText().toString();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Float sum = Float.parseFloat(((EditText)view.findViewById(R.id.order_sum)).getText().toString());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String status = ((EditText)view.findViewById(R.id.order_status)).getText().toString();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MainActivity.dbHelper.AddOrder(userKey, data, sum, status);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}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});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}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}</w:t>
      </w:r>
    </w:p>
    <w:p w:rsidR="00A95F4B" w:rsidRDefault="00A95F4B" w:rsidP="00A95F4B">
      <w:pPr>
        <w:autoSpaceDE w:val="0"/>
        <w:autoSpaceDN w:val="0"/>
        <w:adjustRightInd w:val="0"/>
        <w:rPr>
          <w:color w:val="000000"/>
          <w:szCs w:val="19"/>
          <w:lang w:val="en-US"/>
        </w:rPr>
      </w:pPr>
    </w:p>
    <w:p w:rsidR="00A95F4B" w:rsidRDefault="00A95F4B" w:rsidP="00A95F4B">
      <w:pPr>
        <w:autoSpaceDE w:val="0"/>
        <w:autoSpaceDN w:val="0"/>
        <w:adjustRightInd w:val="0"/>
        <w:rPr>
          <w:color w:val="000000"/>
          <w:szCs w:val="19"/>
          <w:lang w:val="en-US"/>
        </w:rPr>
      </w:pPr>
      <w:r>
        <w:rPr>
          <w:color w:val="000000"/>
          <w:szCs w:val="19"/>
          <w:lang w:val="en-US"/>
        </w:rPr>
        <w:t>Java-</w:t>
      </w:r>
      <w:r>
        <w:rPr>
          <w:color w:val="000000"/>
          <w:szCs w:val="19"/>
        </w:rPr>
        <w:t>код</w:t>
      </w:r>
      <w:r w:rsidRPr="0083400F">
        <w:rPr>
          <w:color w:val="000000"/>
          <w:szCs w:val="19"/>
          <w:lang w:val="en-US"/>
        </w:rPr>
        <w:t xml:space="preserve"> </w:t>
      </w:r>
      <w:r>
        <w:rPr>
          <w:color w:val="000000"/>
          <w:szCs w:val="19"/>
          <w:lang w:val="en-US"/>
        </w:rPr>
        <w:t>SecondFragment(Update)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package com.myprog.my_lr_5;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android.os.Bundle;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androidx.annotation.NonNull;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androidx.annotation.Nullable;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androidx.fragment.app.Fragment;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android.view.LayoutInflater;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android.view.View;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android.view.ViewGroup;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android.widget.Button;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android.widget.EditText;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/**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* A simple {@link Fragment} subclass.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* Use the {@link SecondFragment#newInstance} factory method to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* create an instance of this fragment.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*/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public class SecondFragment extends Fragment {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// TODO: Rename parameter arguments, choose names that match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// the fragment initialization parameters, e.g. ARG_ITEM_NUMBER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private static final String ARG_PARAM1 = "param1";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private static final String ARG_PARAM2 = "param2";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// TODO: Rename and change types of parameters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private String mParam1;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private String mParam2;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public SecondFragment()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lastRenderedPageBreak/>
        <w:t xml:space="preserve">        // Required empty public constructor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}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/**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* Use this factory method to create a new instance of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* this fragment using the provided parameters.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*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* @param param1 Parameter 1.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* @param param2 Parameter 2.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* @return A new instance of fragment SecondFragment.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*/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// TODO: Rename and change types and number of parameters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public static SecondFragment newInstance(String param1, String param2)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SecondFragment fragment = new SecondFragment();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Bundle args = new Bundle();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args.putString(ARG_PARAM1, param1);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args.putString(ARG_PARAM2, param2);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fragment.setArguments(args);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return fragment;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}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@Override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public void onCreate(Bundle savedInstanceState)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super.onCreate(savedInstanceState);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if (getArguments() != null)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mParam1 = getArguments().getString(ARG_PARAM1);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mParam2 = getArguments().getString(ARG_PARAM2);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}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}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@Override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public View onCreateView(LayoutInflater inflater, ViewGroup container,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             Bundle savedInstanceState)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// Inflate the layout for this fragment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return inflater.inflate(R.layout.fragment_second, container, false);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}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@Override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public void onViewCreated(@NonNull View view, @Nullable Bundle savedInstanceState)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super.onViewCreated(view, savedInstanceState);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Button updUser = view.findViewById(R.id.button_userUpdate);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updUser.setOnClickListener(new View.OnClickListener()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@Override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public void onClick(View v)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String id = ((EditText) view.findViewById(R.id.userIdUpdate)).getText().toString();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String name = ((EditText)view.findViewById(R.id.user_name)).getText().toString();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String adres = ((EditText)view.findViewById(R.id.user_adres)).getText().toString();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Integer discount = Integer.parseInt(((EditText)view.findViewById(R.id.user_discount)).getText().toString());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MainActivity.dbHelper.UpdateUser(id, name, adres, discount);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}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});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Button updOrder = view.findViewById(R.id.button_orderUpdate);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updOrder.setOnClickListener(new View.OnClickListener()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@Override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public void onClick(View v)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lastRenderedPageBreak/>
        <w:t xml:space="preserve">                String id = ((EditText) view.findViewById(R.id.orderIdUpdate)).getText().toString();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Integer userKey = Integer.parseInt(((EditText)view.findViewById(R.id.user_key)).getText().toString());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String data = ((EditText)view.findViewById(R.id.order_date)).getText().toString();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Float sum = Float.parseFloat(((EditText)view.findViewById(R.id.order_sum)).getText().toString());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String status = ((EditText)view.findViewById(R.id.order_status)).getText().toString();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MainActivity.dbHelper.UpdateOrder(id, userKey, data, sum, status);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}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});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}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}</w:t>
      </w:r>
    </w:p>
    <w:p w:rsidR="00A95F4B" w:rsidRDefault="00A95F4B" w:rsidP="00A95F4B">
      <w:pPr>
        <w:autoSpaceDE w:val="0"/>
        <w:autoSpaceDN w:val="0"/>
        <w:adjustRightInd w:val="0"/>
        <w:rPr>
          <w:color w:val="000000"/>
          <w:szCs w:val="19"/>
          <w:lang w:val="en-US"/>
        </w:rPr>
      </w:pPr>
    </w:p>
    <w:p w:rsidR="00A95F4B" w:rsidRDefault="00A95F4B" w:rsidP="00A95F4B">
      <w:pPr>
        <w:autoSpaceDE w:val="0"/>
        <w:autoSpaceDN w:val="0"/>
        <w:adjustRightInd w:val="0"/>
        <w:rPr>
          <w:color w:val="000000"/>
          <w:szCs w:val="19"/>
          <w:lang w:val="en-US"/>
        </w:rPr>
      </w:pPr>
      <w:r>
        <w:rPr>
          <w:color w:val="000000"/>
          <w:szCs w:val="19"/>
          <w:lang w:val="en-US"/>
        </w:rPr>
        <w:t>Java-</w:t>
      </w:r>
      <w:r>
        <w:rPr>
          <w:color w:val="000000"/>
          <w:szCs w:val="19"/>
        </w:rPr>
        <w:t>код</w:t>
      </w:r>
      <w:r w:rsidRPr="0083400F">
        <w:rPr>
          <w:color w:val="000000"/>
          <w:szCs w:val="19"/>
          <w:lang w:val="en-US"/>
        </w:rPr>
        <w:t xml:space="preserve"> </w:t>
      </w:r>
      <w:r>
        <w:rPr>
          <w:color w:val="000000"/>
          <w:szCs w:val="19"/>
          <w:lang w:val="en-US"/>
        </w:rPr>
        <w:t>ThirdFragment(Delete)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package com.myprog.my_lr_5;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android.os.Bundle;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androidx.annotation.NonNull;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androidx.annotation.Nullable;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androidx.fragment.app.Fragment;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android.view.LayoutInflater;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android.view.View;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android.view.ViewGroup;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android.widget.Button;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import android.widget.EditText;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/**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* A simple {@link Fragment} subclass.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* Use the {@link ThirdFragment#newInstance} factory method to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* create an instance of this fragment.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*/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public class ThirdFragment extends Fragment {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// TODO: Rename parameter arguments, choose names that match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// the fragment initialization parameters, e.g. ARG_ITEM_NUMBER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private static final String ARG_PARAM1 = "param1";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private static final String ARG_PARAM2 = "param2";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// TODO: Rename and change types of parameters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private String mParam1;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private String mParam2;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public ThirdFragment()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// Required empty public constructor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}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/**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* Use this factory method to create a new instance of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* this fragment using the provided parameters.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*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* @param param1 Parameter 1.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lastRenderedPageBreak/>
        <w:t xml:space="preserve">     * @param param2 Parameter 2.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* @return A new instance of fragment ThirdFragment.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*/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// TODO: Rename and change types and number of parameters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public static ThirdFragment newInstance(String param1, String param2)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ThirdFragment fragment = new ThirdFragment();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Bundle args = new Bundle();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args.putString(ARG_PARAM1, param1);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args.putString(ARG_PARAM2, param2);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fragment.setArguments(args);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return fragment;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}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@Override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public void onCreate(Bundle savedInstanceState)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super.onCreate(savedInstanceState);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if (getArguments() != null)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mParam1 = getArguments().getString(ARG_PARAM1);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mParam2 = getArguments().getString(ARG_PARAM2);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}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}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@Override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public View onCreateView(LayoutInflater inflater, ViewGroup container,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             Bundle savedInstanceState)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// Inflate the layout for this fragment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return inflater.inflate(R.layout.fragment_third, container, false);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}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@Override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public void onViewCreated(@NonNull View view, @Nullable Bundle savedInstanceState)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super.onViewCreated(view, savedInstanceState);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Button delUser, delOrder;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EditText userId, orderId;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delUser = (Button) view.findViewById(R.id.delUser);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delOrder = (Button) view.findViewById(R.id.delOrder);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userId = (EditText) view.findViewById(R.id.userId);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orderId = (EditText) view.findViewById(R.id.orderId);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delUser.setOnClickListener(new View.OnClickListener()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@Override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public void onClick(View v)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MainActivity.dbHelper.DelRecordFromUsersTable(Integer.parseInt(userId.getText().toString()));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}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});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delOrder.setOnClickListener(new View.OnClickListener()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@Override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public void onClick(View v) {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    MainActivity.dbHelper.DelRecordFromOrdersTable(Integer.parseInt(orderId.getText().toString()));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    }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    });</w:t>
      </w:r>
    </w:p>
    <w:p w:rsidR="00A95F4B" w:rsidRPr="0083400F" w:rsidRDefault="00A95F4B" w:rsidP="00A95F4B">
      <w:pPr>
        <w:pStyle w:val="a7"/>
        <w:rPr>
          <w:lang w:val="en-US"/>
        </w:rPr>
      </w:pP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 xml:space="preserve">    }</w:t>
      </w:r>
    </w:p>
    <w:p w:rsidR="00A95F4B" w:rsidRPr="0083400F" w:rsidRDefault="00A95F4B" w:rsidP="00A95F4B">
      <w:pPr>
        <w:pStyle w:val="a7"/>
        <w:rPr>
          <w:lang w:val="en-US"/>
        </w:rPr>
      </w:pPr>
      <w:r w:rsidRPr="0083400F">
        <w:rPr>
          <w:lang w:val="en-US"/>
        </w:rPr>
        <w:t>}</w:t>
      </w:r>
    </w:p>
    <w:p w:rsidR="00A95F4B" w:rsidRDefault="00A95F4B" w:rsidP="00A95F4B">
      <w:pPr>
        <w:autoSpaceDE w:val="0"/>
        <w:autoSpaceDN w:val="0"/>
        <w:adjustRightInd w:val="0"/>
        <w:rPr>
          <w:color w:val="000000"/>
          <w:szCs w:val="19"/>
          <w:lang w:val="en-US"/>
        </w:rPr>
      </w:pPr>
    </w:p>
    <w:p w:rsidR="00A95F4B" w:rsidRPr="0083400F" w:rsidRDefault="00A95F4B" w:rsidP="00A95F4B">
      <w:pPr>
        <w:autoSpaceDE w:val="0"/>
        <w:autoSpaceDN w:val="0"/>
        <w:adjustRightInd w:val="0"/>
        <w:rPr>
          <w:color w:val="000000"/>
          <w:szCs w:val="19"/>
          <w:lang w:val="en-US"/>
        </w:rPr>
      </w:pPr>
      <w:r>
        <w:rPr>
          <w:color w:val="000000"/>
          <w:szCs w:val="19"/>
          <w:lang w:val="en-US"/>
        </w:rPr>
        <w:t>Java-</w:t>
      </w:r>
      <w:r>
        <w:rPr>
          <w:color w:val="000000"/>
          <w:szCs w:val="19"/>
        </w:rPr>
        <w:t>код</w:t>
      </w:r>
      <w:r w:rsidRPr="0083400F">
        <w:rPr>
          <w:color w:val="000000"/>
          <w:szCs w:val="19"/>
          <w:lang w:val="en-US"/>
        </w:rPr>
        <w:t xml:space="preserve"> </w:t>
      </w:r>
      <w:r>
        <w:rPr>
          <w:color w:val="000000"/>
          <w:szCs w:val="19"/>
          <w:lang w:val="en-US"/>
        </w:rPr>
        <w:t>FourthtFragment(Print)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package com.myprog.my_lr_5;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import android.os.Bundle;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import androidx.annotation.NonNull;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import androidx.annotation.Nullable;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import androidx.fragment.app.Fragment;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import android.view.LayoutInflater;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import android.view.View;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import android.view.ViewGroup;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import android.widget.Button;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import android.widget.TextView;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import org.w3c.dom.Text;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/**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* A simple {@link Fragment} subclass.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* Use the {@link FourthFragment#newInstance} factory method to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* create an instance of this fragment.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*/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public class FourthFragment extends Fragment {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// TODO: Rename parameter arguments, choose names that match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// the fragment initialization parameters, e.g. ARG_ITEM_NUMBER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private static final String ARG_PARAM1 = "param1";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private static final String ARG_PARAM2 = "param2";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// TODO: Rename and change types of parameters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private String mParam1;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private String mParam2;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public FourthFragment() 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// Required empty public constructor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}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/**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* Use this factory method to create a new instance of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* this fragment using the provided parameters.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*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* @param param1 Parameter 1.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* @param param2 Parameter 2.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* @return A new instance of fragment FourthFragment.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*/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// TODO: Rename and change types and number of parameters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public static FourthFragment newInstance(String param1, String param2) 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FourthFragment fragment = new FourthFragment();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Bundle args = new Bundle();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args.putString(ARG_PARAM1, param1);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args.putString(ARG_PARAM2, param2);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fragment.setArguments(args);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return fragment;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}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@Override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public void onCreate(Bundle savedInstanceState) 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super.onCreate(savedInstanceState);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if (getArguments() != null) 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mParam1 = getArguments().getString(ARG_PARAM1);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lastRenderedPageBreak/>
        <w:t xml:space="preserve">            mParam2 = getArguments().getString(ARG_PARAM2);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}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}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@Override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public View onCreateView(LayoutInflater inflater, ViewGroup container,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             Bundle savedInstanceState) 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// Inflate the layout for this fragment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return inflater.inflate(R.layout.fragment_fourth, container, false);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}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@Override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public void onViewCreated(@NonNull View view, @Nullable Bundle savedInstanceState) 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super.onViewCreated(view, savedInstanceState);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Button printUsers, printOrders;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TextView textField;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printUsers = (Button) view.findViewById(R.id.printUsers);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printOrders = (Button) view.findViewById(R.id.printOrders);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textField = (TextView) view.findViewById(R.id.textField);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printUsers.setOnClickListener(new View.OnClickListener() 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@Override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public void onClick(View v) 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textField.setText(MainActivity.dbHelper.GetAllUsers());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}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});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printOrders.setOnClickListener(new View.OnClickListener() 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@Override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public void onClick(View v) 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textField.setText(MainActivity.dbHelper.GetAllOrders());</w:t>
      </w:r>
    </w:p>
    <w:p w:rsidR="00A95F4B" w:rsidRPr="009B4AA3" w:rsidRDefault="00A95F4B" w:rsidP="00A95F4B">
      <w:pPr>
        <w:pStyle w:val="a7"/>
      </w:pPr>
      <w:r w:rsidRPr="009B4AA3">
        <w:rPr>
          <w:lang w:val="en-US"/>
        </w:rPr>
        <w:t xml:space="preserve">            </w:t>
      </w:r>
      <w:r w:rsidRPr="009B4AA3">
        <w:t>}</w:t>
      </w:r>
    </w:p>
    <w:p w:rsidR="00A95F4B" w:rsidRPr="009B4AA3" w:rsidRDefault="00A95F4B" w:rsidP="00A95F4B">
      <w:pPr>
        <w:pStyle w:val="a7"/>
      </w:pPr>
      <w:r w:rsidRPr="009B4AA3">
        <w:t xml:space="preserve">        });</w:t>
      </w:r>
    </w:p>
    <w:p w:rsidR="00A95F4B" w:rsidRPr="009B4AA3" w:rsidRDefault="00A95F4B" w:rsidP="00A95F4B">
      <w:pPr>
        <w:pStyle w:val="a7"/>
      </w:pPr>
    </w:p>
    <w:p w:rsidR="00A95F4B" w:rsidRPr="009B4AA3" w:rsidRDefault="00A95F4B" w:rsidP="00A95F4B">
      <w:pPr>
        <w:pStyle w:val="a7"/>
      </w:pPr>
      <w:r w:rsidRPr="009B4AA3">
        <w:t xml:space="preserve">    }</w:t>
      </w:r>
    </w:p>
    <w:p w:rsidR="00A95F4B" w:rsidRPr="009B4AA3" w:rsidRDefault="00A95F4B" w:rsidP="00A95F4B">
      <w:pPr>
        <w:pStyle w:val="a7"/>
      </w:pPr>
      <w:r w:rsidRPr="009B4AA3">
        <w:t>}</w:t>
      </w:r>
    </w:p>
    <w:p w:rsidR="00A95F4B" w:rsidRPr="009B4AA3" w:rsidRDefault="00A95F4B" w:rsidP="00A95F4B">
      <w:pPr>
        <w:autoSpaceDE w:val="0"/>
        <w:autoSpaceDN w:val="0"/>
        <w:adjustRightInd w:val="0"/>
        <w:rPr>
          <w:color w:val="000000"/>
          <w:szCs w:val="19"/>
        </w:rPr>
      </w:pPr>
    </w:p>
    <w:p w:rsidR="00A95F4B" w:rsidRPr="009B4AA3" w:rsidRDefault="00A95F4B" w:rsidP="00A95F4B">
      <w:pPr>
        <w:autoSpaceDE w:val="0"/>
        <w:autoSpaceDN w:val="0"/>
        <w:adjustRightInd w:val="0"/>
        <w:rPr>
          <w:color w:val="000000"/>
          <w:szCs w:val="19"/>
        </w:rPr>
      </w:pPr>
      <w:r>
        <w:rPr>
          <w:color w:val="000000"/>
          <w:szCs w:val="19"/>
          <w:lang w:val="en-US"/>
        </w:rPr>
        <w:t>Java</w:t>
      </w:r>
      <w:r w:rsidRPr="009B4AA3">
        <w:rPr>
          <w:color w:val="000000"/>
          <w:szCs w:val="19"/>
        </w:rPr>
        <w:t xml:space="preserve"> </w:t>
      </w:r>
      <w:r>
        <w:rPr>
          <w:color w:val="000000"/>
          <w:szCs w:val="19"/>
        </w:rPr>
        <w:t>код</w:t>
      </w:r>
      <w:r w:rsidRPr="009B4AA3">
        <w:rPr>
          <w:color w:val="000000"/>
          <w:szCs w:val="19"/>
        </w:rPr>
        <w:t xml:space="preserve"> </w:t>
      </w:r>
      <w:r>
        <w:rPr>
          <w:color w:val="000000"/>
          <w:szCs w:val="19"/>
        </w:rPr>
        <w:t>приложения</w:t>
      </w:r>
      <w:r w:rsidRPr="009B4AA3">
        <w:rPr>
          <w:color w:val="000000"/>
          <w:szCs w:val="19"/>
        </w:rPr>
        <w:t xml:space="preserve"> </w:t>
      </w:r>
      <w:r>
        <w:rPr>
          <w:color w:val="000000"/>
          <w:szCs w:val="19"/>
        </w:rPr>
        <w:t>приведен</w:t>
      </w:r>
      <w:r w:rsidRPr="009B4AA3">
        <w:rPr>
          <w:color w:val="000000"/>
          <w:szCs w:val="19"/>
        </w:rPr>
        <w:t xml:space="preserve"> </w:t>
      </w:r>
      <w:r>
        <w:rPr>
          <w:color w:val="000000"/>
          <w:szCs w:val="19"/>
        </w:rPr>
        <w:t>ниже</w:t>
      </w:r>
      <w:r w:rsidRPr="009B4AA3">
        <w:rPr>
          <w:color w:val="000000"/>
          <w:szCs w:val="19"/>
        </w:rPr>
        <w:t>.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>package com.myprog.lr_4;</w:t>
      </w:r>
    </w:p>
    <w:p w:rsidR="00A95F4B" w:rsidRPr="00F508E8" w:rsidRDefault="00A95F4B" w:rsidP="00A95F4B">
      <w:pPr>
        <w:pStyle w:val="a7"/>
        <w:rPr>
          <w:lang w:val="en-US"/>
        </w:rPr>
      </w:pP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>import androidx.appcompat.app.AppCompatActivity;</w:t>
      </w:r>
    </w:p>
    <w:p w:rsidR="00A95F4B" w:rsidRPr="00F508E8" w:rsidRDefault="00A95F4B" w:rsidP="00A95F4B">
      <w:pPr>
        <w:pStyle w:val="a7"/>
        <w:rPr>
          <w:lang w:val="en-US"/>
        </w:rPr>
      </w:pP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>import android.graphics.Color;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>import android.hardware.Sensor;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>import android.hardware.SensorEvent;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>import android.hardware.SensorEventListener;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>import android.hardware.SensorManager;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>import android.os.Bundle;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>import android.view.View;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>import android.widget.RelativeLayout;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>import android.widget.TextView;</w:t>
      </w:r>
    </w:p>
    <w:p w:rsidR="00A95F4B" w:rsidRPr="00F508E8" w:rsidRDefault="00A95F4B" w:rsidP="00A95F4B">
      <w:pPr>
        <w:pStyle w:val="a7"/>
        <w:rPr>
          <w:lang w:val="en-US"/>
        </w:rPr>
      </w:pP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>import java.util.List;</w:t>
      </w:r>
    </w:p>
    <w:p w:rsidR="00A95F4B" w:rsidRPr="00F508E8" w:rsidRDefault="00A95F4B" w:rsidP="00A95F4B">
      <w:pPr>
        <w:pStyle w:val="a7"/>
        <w:rPr>
          <w:lang w:val="en-US"/>
        </w:rPr>
      </w:pP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>public class MainActivity extends AppCompatActivity {</w:t>
      </w:r>
    </w:p>
    <w:p w:rsidR="00A95F4B" w:rsidRPr="00F508E8" w:rsidRDefault="00A95F4B" w:rsidP="00A95F4B">
      <w:pPr>
        <w:pStyle w:val="a7"/>
        <w:rPr>
          <w:lang w:val="en-US"/>
        </w:rPr>
      </w:pP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TextView tvText;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lastRenderedPageBreak/>
        <w:t xml:space="preserve">    SensorManager sensorManager;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List&lt;Sensor&gt; sensors;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Sensor sensorLight;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RelativeLayout layout;</w:t>
      </w:r>
    </w:p>
    <w:p w:rsidR="00A95F4B" w:rsidRPr="00F508E8" w:rsidRDefault="00A95F4B" w:rsidP="00A95F4B">
      <w:pPr>
        <w:pStyle w:val="a7"/>
        <w:rPr>
          <w:lang w:val="en-US"/>
        </w:rPr>
      </w:pPr>
    </w:p>
    <w:p w:rsidR="00A95F4B" w:rsidRPr="00F508E8" w:rsidRDefault="00A95F4B" w:rsidP="00A95F4B">
      <w:pPr>
        <w:pStyle w:val="a7"/>
        <w:rPr>
          <w:lang w:val="en-US"/>
        </w:rPr>
      </w:pP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@Override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protected void onCreate(Bundle savedInstanceState) {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super.onCreate(savedInstanceState);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setContentView(R.layout.activity_main);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tvText = (TextView) findViewById(R.id.tvText);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sensorManager = (SensorManager) getSystemService(SENSOR_SERVICE);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sensors = sensorManager.getSensorList(Sensor.TYPE_ALL);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sensorLight = sensorManager.getDefaultSensor(Sensor.TYPE_LIGHT);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layout = (RelativeLayout) findViewById(R.id.rel_layout);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}</w:t>
      </w:r>
    </w:p>
    <w:p w:rsidR="00A95F4B" w:rsidRPr="00F508E8" w:rsidRDefault="00A95F4B" w:rsidP="00A95F4B">
      <w:pPr>
        <w:pStyle w:val="a7"/>
        <w:rPr>
          <w:lang w:val="en-US"/>
        </w:rPr>
      </w:pP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public void onClickSensList(View v) {</w:t>
      </w:r>
    </w:p>
    <w:p w:rsidR="00A95F4B" w:rsidRPr="00F508E8" w:rsidRDefault="00A95F4B" w:rsidP="00A95F4B">
      <w:pPr>
        <w:pStyle w:val="a7"/>
        <w:rPr>
          <w:lang w:val="en-US"/>
        </w:rPr>
      </w:pP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sensorManager.unregisterListener(listenerLight, sensorLight);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layout.setBackgroundColor(Color.WHITE);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StringBuilder sb = new StringBuilder();</w:t>
      </w:r>
    </w:p>
    <w:p w:rsidR="00A95F4B" w:rsidRPr="00F508E8" w:rsidRDefault="00A95F4B" w:rsidP="00A95F4B">
      <w:pPr>
        <w:pStyle w:val="a7"/>
        <w:rPr>
          <w:lang w:val="en-US"/>
        </w:rPr>
      </w:pP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for (Sensor sensor : sensors) {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    sb.append("name = ").append(sensor.getName())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            .append(", type = ").append(sensor.getType())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            .append("\nvendor = ").append(sensor.getVendor())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            .append(" ,version = ").append(sensor.getVersion())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            .append("\nmax = ").append(sensor.getMaximumRange())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            .append(", resolution = ").append(sensor.getResolution())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            .append("\n--------------------------------------\n");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}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tvText.setText(sb);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}</w:t>
      </w:r>
    </w:p>
    <w:p w:rsidR="00A95F4B" w:rsidRPr="00F508E8" w:rsidRDefault="00A95F4B" w:rsidP="00A95F4B">
      <w:pPr>
        <w:pStyle w:val="a7"/>
        <w:rPr>
          <w:lang w:val="en-US"/>
        </w:rPr>
      </w:pP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public void onClickSensLight(View v) {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sensorManager.registerListener(listenerLight, sensorLight,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        SensorManager.SENSOR_DELAY_NORMAL);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}</w:t>
      </w:r>
    </w:p>
    <w:p w:rsidR="00A95F4B" w:rsidRPr="00F508E8" w:rsidRDefault="00A95F4B" w:rsidP="00A95F4B">
      <w:pPr>
        <w:pStyle w:val="a7"/>
        <w:rPr>
          <w:lang w:val="en-US"/>
        </w:rPr>
      </w:pP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@Override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protected void onPause() {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super.onPause();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sensorManager.unregisterListener(listenerLight, sensorLight);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}</w:t>
      </w:r>
    </w:p>
    <w:p w:rsidR="00A95F4B" w:rsidRPr="00F508E8" w:rsidRDefault="00A95F4B" w:rsidP="00A95F4B">
      <w:pPr>
        <w:pStyle w:val="a7"/>
        <w:rPr>
          <w:lang w:val="en-US"/>
        </w:rPr>
      </w:pP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SensorEventListener listenerLight = new SensorEventListener() {</w:t>
      </w:r>
    </w:p>
    <w:p w:rsidR="00A95F4B" w:rsidRPr="00F508E8" w:rsidRDefault="00A95F4B" w:rsidP="00A95F4B">
      <w:pPr>
        <w:pStyle w:val="a7"/>
        <w:rPr>
          <w:lang w:val="en-US"/>
        </w:rPr>
      </w:pP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@Override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public void onAccuracyChanged(Sensor sensor, int accuracy) {</w:t>
      </w:r>
    </w:p>
    <w:p w:rsidR="00A95F4B" w:rsidRPr="009B4AA3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</w:t>
      </w:r>
      <w:r w:rsidRPr="009B4AA3">
        <w:rPr>
          <w:lang w:val="en-US"/>
        </w:rPr>
        <w:t>}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F508E8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</w:t>
      </w:r>
      <w:r w:rsidRPr="00F508E8">
        <w:rPr>
          <w:lang w:val="en-US"/>
        </w:rPr>
        <w:t>@Override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public void onSensorChanged(SensorEvent event) {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    tvText.setText(String.valueOf(event.values[0]));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    if(event.values[0] &lt; 20)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        layout.setBackgroundColor(Color.DKGRAY);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    if(event.values[0] &gt; 20 &amp;&amp; event.values[0] &lt; 50)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        layout.setBackgroundColor(Color.GRAY);</w:t>
      </w:r>
    </w:p>
    <w:p w:rsidR="00A95F4B" w:rsidRPr="00F508E8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    if(event.values[0] &gt; 50)</w:t>
      </w:r>
    </w:p>
    <w:p w:rsidR="00A95F4B" w:rsidRPr="00A95F4B" w:rsidRDefault="00A95F4B" w:rsidP="00A95F4B">
      <w:pPr>
        <w:pStyle w:val="a7"/>
        <w:rPr>
          <w:lang w:val="en-US"/>
        </w:rPr>
      </w:pPr>
      <w:r w:rsidRPr="00F508E8">
        <w:rPr>
          <w:lang w:val="en-US"/>
        </w:rPr>
        <w:t xml:space="preserve">                </w:t>
      </w:r>
      <w:r w:rsidRPr="00A95F4B">
        <w:rPr>
          <w:lang w:val="en-US"/>
        </w:rPr>
        <w:t>layout.setBackgroundColor(Color.WHITE);</w:t>
      </w:r>
    </w:p>
    <w:p w:rsidR="00A95F4B" w:rsidRPr="009B4AA3" w:rsidRDefault="00A95F4B" w:rsidP="00A95F4B">
      <w:pPr>
        <w:pStyle w:val="a7"/>
        <w:rPr>
          <w:lang w:val="en-US"/>
        </w:rPr>
      </w:pPr>
      <w:r w:rsidRPr="00A95F4B">
        <w:rPr>
          <w:lang w:val="en-US"/>
        </w:rPr>
        <w:t xml:space="preserve">        </w:t>
      </w:r>
      <w:r w:rsidRPr="009B4AA3">
        <w:rPr>
          <w:lang w:val="en-US"/>
        </w:rPr>
        <w:t>}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};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lastRenderedPageBreak/>
        <w:t>}</w:t>
      </w:r>
    </w:p>
    <w:p w:rsidR="00A95F4B" w:rsidRPr="009B4AA3" w:rsidRDefault="00A95F4B" w:rsidP="00A95F4B">
      <w:pPr>
        <w:autoSpaceDE w:val="0"/>
        <w:autoSpaceDN w:val="0"/>
        <w:adjustRightInd w:val="0"/>
        <w:rPr>
          <w:color w:val="000000"/>
          <w:szCs w:val="19"/>
          <w:lang w:val="en-US"/>
        </w:rPr>
      </w:pPr>
    </w:p>
    <w:p w:rsidR="00A95F4B" w:rsidRDefault="00A95F4B" w:rsidP="00A95F4B">
      <w:pPr>
        <w:autoSpaceDE w:val="0"/>
        <w:autoSpaceDN w:val="0"/>
        <w:adjustRightInd w:val="0"/>
        <w:rPr>
          <w:color w:val="000000"/>
          <w:szCs w:val="19"/>
          <w:lang w:val="en-US"/>
        </w:rPr>
      </w:pPr>
      <w:r>
        <w:rPr>
          <w:color w:val="000000"/>
          <w:szCs w:val="19"/>
          <w:lang w:val="en-US"/>
        </w:rPr>
        <w:t>Java-</w:t>
      </w:r>
      <w:r>
        <w:rPr>
          <w:color w:val="000000"/>
          <w:szCs w:val="19"/>
        </w:rPr>
        <w:t>код</w:t>
      </w:r>
      <w:r w:rsidRPr="009B4AA3">
        <w:rPr>
          <w:color w:val="000000"/>
          <w:szCs w:val="19"/>
          <w:lang w:val="en-US"/>
        </w:rPr>
        <w:t xml:space="preserve"> </w:t>
      </w:r>
      <w:r>
        <w:rPr>
          <w:color w:val="000000"/>
          <w:szCs w:val="19"/>
          <w:lang w:val="en-US"/>
        </w:rPr>
        <w:t>DBHelper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package com.myprog.my_lr_5;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import android.content.ContentValues;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import android.content.Context;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import android.database.Cursor;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import android.database.sqlite.SQLiteDatabase;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import android.database.sqlite.SQLiteOpenHelper;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import android.util.Log;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import android.widget.Toast;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import androidx.annotation.Nullable;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public class DBHelper extends SQLiteOpenHelper 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public static final int DATABASE_VERSION = 1;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public static final String DATABASE_NAME = "contactDb";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public static final String user = "user_table";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public static final String order = "order_table";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public Context mainContext;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public DBHelper(@Nullable Context context) 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super(context, DATABASE_NAME, null, DATABASE_VERSION);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mainContext = context;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}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@Override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public void onCreate(SQLiteDatabase db) 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db.execSQL("create table " + user + "("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+" key_user integer primary key,"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+" name text,"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+" adres text,"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+" discount integer "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+ ")");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db.execSQL("create table " + order + "("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+" order_number integer primary key,"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+" user_key integer,"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+" order_date text,"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+" sum real,"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+" updoad text,"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+" FOREIGN KEY (user_key) REFERENCES "+ user +" (key_user) "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+ ")");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InitDB(db);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}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@Override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public void onUpgrade(SQLiteDatabase db, int oldVersion, int newVersion) 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db.execSQL("drop table if exists " + user);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db.execSQL("drop table if exists " + order);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onCreate(db);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}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protected void InitDB(SQLiteDatabase db){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// создаем объект для данных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ContentValues cv = new ContentValues();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</w:pPr>
      <w:r w:rsidRPr="009B4AA3">
        <w:rPr>
          <w:lang w:val="en-US"/>
        </w:rPr>
        <w:lastRenderedPageBreak/>
        <w:t xml:space="preserve">        </w:t>
      </w:r>
      <w:r w:rsidRPr="009B4AA3">
        <w:t>// получаем данные из полей ввода</w:t>
      </w:r>
    </w:p>
    <w:p w:rsidR="00A95F4B" w:rsidRPr="009B4AA3" w:rsidRDefault="00A95F4B" w:rsidP="00A95F4B">
      <w:pPr>
        <w:pStyle w:val="a7"/>
      </w:pPr>
      <w:r w:rsidRPr="009B4AA3">
        <w:t xml:space="preserve">        </w:t>
      </w:r>
      <w:r w:rsidRPr="009B4AA3">
        <w:rPr>
          <w:lang w:val="en-US"/>
        </w:rPr>
        <w:t>String</w:t>
      </w:r>
      <w:r w:rsidRPr="009B4AA3">
        <w:t xml:space="preserve"> </w:t>
      </w:r>
      <w:r w:rsidRPr="009B4AA3">
        <w:rPr>
          <w:lang w:val="en-US"/>
        </w:rPr>
        <w:t>name</w:t>
      </w:r>
      <w:r w:rsidRPr="009B4AA3">
        <w:t xml:space="preserve"> = "Пользователь 1";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t xml:space="preserve">        </w:t>
      </w:r>
      <w:r w:rsidRPr="009B4AA3">
        <w:rPr>
          <w:lang w:val="en-US"/>
        </w:rPr>
        <w:t>String adres = "Адрес 1";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String discount = "Скидка 1";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cv.put("name", name);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cv.put("adres", adres);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cv.put("discount", discount);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Long rowId = db.insert(DBHelper.user, null, cv);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Log.d("DB", "row inserted, ID = " + rowId);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cv.clear();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String order_date = "11/2/2000";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Float sum = 114.45f;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String updoad = "Отправлен";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cv.put("user_key", rowId);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cv.put("order_date", order_date);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cv.put("sum", sum);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cv.put("updoad", updoad);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Long rowId2 = db.insert(DBHelper.order, null, cv);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Log.d("DB", "row inserted, ID = " + rowId2);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}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public void AddUser(String _name, String _adres, Integer _discount){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SQLiteDatabase db = this.getWritableDatabase();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ContentValues cv = new ContentValues();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cv.put("name", _name);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cv.put("adres", _adres);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cv.put("discount", _discount);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Long rowId = db.insert(DBHelper.user, null, cv);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Toast.makeText(mainContext,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"Row inserted, ID = " + rowId, Toast.LENGTH_SHORT).show();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}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public void AddOrder(Integer _userKey, String _orderDate, Float _sum, String _updoad){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SQLiteDatabase db = this.getWritableDatabase();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ContentValues cv = new ContentValues();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cv.put("user_key", _userKey);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cv.put("order_date", _orderDate);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cv.put("sum", _sum);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cv.put("updoad", _updoad);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Long rowId2 = db.insert(DBHelper.order, null, cv);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Toast.makeText(mainContext,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"Row inserted, ID = " + rowId2, Toast.LENGTH_SHORT).show();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}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public StringBuilder GetAllUsers(){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SQLiteDatabase db = this.getWritableDatabase();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StringBuilder sb = new StringBuilder();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Cursor c = db.query(user, null, null, null, null, null, null);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if(c.moveToFirst()){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int userKeyColumnIndex = c.getColumnIndex("key_user");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int userNameColumnIndex = c.getColumnIndex("name");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int userAdresColumnIndex = c.getColumnIndex("adres");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int userDiscountColumnIndex = c.getColumnIndex("discount");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lastRenderedPageBreak/>
        <w:t xml:space="preserve">            do{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sb.append("User key: " + c.getInt(userKeyColumnIndex) + "\nName: " + c.getString(userNameColumnIndex) + "\nAdres: "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        + c.getString(userAdresColumnIndex) + "\nDiscount: " + c.getInt(userDiscountColumnIndex) + "\n");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sb.append("------------------------------------------------------------------------\n");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} while(c.moveToNext());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return sb;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}else{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c.close();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return null;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}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}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public StringBuilder GetAllOrders(){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SQLiteDatabase db = this.getWritableDatabase();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StringBuilder sb = new StringBuilder();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Cursor c = db.query(order, null, null, null, null, null, null);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if(c.moveToFirst()){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int orderNumberColumnIndex = c.getColumnIndex("order_number");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int orderUserKeyColumnIndex = c.getColumnIndex("user_key");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int orderDateColumnIndex = c.getColumnIndex("order_date");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int orderSumColumnIndex = c.getColumnIndex("sum");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int orderUploadColumnIndex = c.getColumnIndex("updoad");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do{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sb.append("Order number: " + c.getInt(orderNumberColumnIndex) + "\nUser key: " + c.getInt(orderUserKeyColumnIndex) + "\nDate: "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        + c.getString(orderDateColumnIndex) + "\nSum: " + c.getFloat(orderSumColumnIndex) + "\nUpload: " + c.getString(orderUploadColumnIndex) + "\n");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sb.append("------------------------------------------------------------------------\n");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} while(c.moveToNext());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return sb;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}else{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c.close();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return null;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}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}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public void DelRecordFromUsersTable(Integer _id){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SQLiteDatabase db = this.getWritableDatabase();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db.delete(user, "key_user = " + _id, null);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Toast.makeText(mainContext,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"Row delited, ID = " + _id, Toast.LENGTH_SHORT).show();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}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public void DelRecordFromOrdersTable(Integer _id){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SQLiteDatabase db = this.getWritableDatabase();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db.delete(order, "order_number = " + _id, null);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Toast.makeText(mainContext,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"Row delited, ID = " + _id, Toast.LENGTH_SHORT).show();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}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public void UpdateUser(String _id, String _name, String _adres, Integer _discount){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SQLiteDatabase db = this.getWritableDatabase();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ContentValues cv = new ContentValues();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cv.put("name", _name);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cv.put("adres", _adres);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lastRenderedPageBreak/>
        <w:t xml:space="preserve">        cv.put("discount", _discount);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int rowId = db.update(user, cv, "key_user = ?", new String[]{_id});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Toast.makeText(mainContext,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"Row updated, ID = " + rowId, Toast.LENGTH_SHORT).show();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}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public void UpdateOrder(String _id, Integer _userKey, String _orderDate, Float _sum, String _updoad){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SQLiteDatabase db = this.getWritableDatabase();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ContentValues cv = new ContentValues();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cv.put("user_key", _userKey);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cv.put("order_date", _orderDate);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cv.put("sum", _sum);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cv.put("updoad", _updoad);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int rowId2 = db.update(order, cv, "order_number = ?", new String[]{_id});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Toast.makeText(mainContext,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"Row updated, ID = " + rowId2, Toast.LENGTH_SHORT).show();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}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}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Default="00A95F4B" w:rsidP="00A95F4B">
      <w:pPr>
        <w:pStyle w:val="a7"/>
        <w:rPr>
          <w:lang w:val="en-US"/>
        </w:rPr>
      </w:pPr>
      <w:r>
        <w:rPr>
          <w:lang w:val="en-US"/>
        </w:rPr>
        <w:t>Java-</w:t>
      </w:r>
      <w:r>
        <w:t>код</w:t>
      </w:r>
      <w:r w:rsidRPr="009B4AA3">
        <w:rPr>
          <w:lang w:val="en-US"/>
        </w:rPr>
        <w:t xml:space="preserve"> </w:t>
      </w:r>
      <w:r>
        <w:rPr>
          <w:lang w:val="en-US"/>
        </w:rPr>
        <w:t>ViewPagerAdapter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package com.myprog.my_lr_5;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import androidx.annotation.NonNull;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import androidx.annotation.Nullable;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import androidx.fragment.app.Fragment;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import androidx.fragment.app.FragmentManager;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import androidx.fragment.app.FragmentPagerAdapter;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public class ViewPagerAdapter extends FragmentPagerAdapter 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public ViewPagerAdapter(@NonNull FragmentManager fm) 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super(fm);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}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@NonNull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@Override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public Fragment getItem(int position) 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switch (position){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case 0: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return new FirstFragment();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case 1: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return new SecondFragment();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case 2: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return new ThirdFragment();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case 3: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return new FourthFragment();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default: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return null;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}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}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@Override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public int getCount() 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return 4;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}</w:t>
      </w:r>
    </w:p>
    <w:p w:rsidR="00A95F4B" w:rsidRPr="009B4AA3" w:rsidRDefault="00A95F4B" w:rsidP="00A95F4B">
      <w:pPr>
        <w:pStyle w:val="a7"/>
        <w:rPr>
          <w:lang w:val="en-US"/>
        </w:rPr>
      </w:pP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@Nullable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@Override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public CharSequence getPageTitle(int position) 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lastRenderedPageBreak/>
        <w:t xml:space="preserve">        switch (position){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case 0: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return "Add";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case 1: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return "Update";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case 2: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return "Delete";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case 3: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return "Print";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default: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        return null;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    }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 xml:space="preserve">    }</w:t>
      </w:r>
    </w:p>
    <w:p w:rsidR="00A95F4B" w:rsidRPr="009B4AA3" w:rsidRDefault="00A95F4B" w:rsidP="00A95F4B">
      <w:pPr>
        <w:pStyle w:val="a7"/>
        <w:rPr>
          <w:lang w:val="en-US"/>
        </w:rPr>
      </w:pPr>
      <w:r w:rsidRPr="009B4AA3">
        <w:rPr>
          <w:lang w:val="en-US"/>
        </w:rPr>
        <w:t>}</w:t>
      </w:r>
    </w:p>
    <w:p w:rsidR="00A95F4B" w:rsidRPr="009B4AA3" w:rsidRDefault="00A95F4B" w:rsidP="00A95F4B">
      <w:pPr>
        <w:autoSpaceDE w:val="0"/>
        <w:autoSpaceDN w:val="0"/>
        <w:adjustRightInd w:val="0"/>
        <w:rPr>
          <w:color w:val="000000"/>
          <w:szCs w:val="19"/>
        </w:rPr>
      </w:pPr>
    </w:p>
    <w:p w:rsidR="004566E5" w:rsidRPr="004566E5" w:rsidRDefault="004566E5" w:rsidP="00E94E53"/>
    <w:sectPr w:rsidR="004566E5" w:rsidRPr="004566E5" w:rsidSect="007628D7">
      <w:headerReference w:type="default" r:id="rId21"/>
      <w:pgSz w:w="11906" w:h="16838"/>
      <w:pgMar w:top="851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6AFB" w:rsidRDefault="00446AFB">
      <w:pPr>
        <w:spacing w:line="240" w:lineRule="auto"/>
      </w:pPr>
      <w:r>
        <w:separator/>
      </w:r>
    </w:p>
  </w:endnote>
  <w:endnote w:type="continuationSeparator" w:id="0">
    <w:p w:rsidR="00446AFB" w:rsidRDefault="00446A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6AFB" w:rsidRDefault="00446AFB">
      <w:pPr>
        <w:spacing w:line="240" w:lineRule="auto"/>
      </w:pPr>
      <w:r>
        <w:separator/>
      </w:r>
    </w:p>
  </w:footnote>
  <w:footnote w:type="continuationSeparator" w:id="0">
    <w:p w:rsidR="00446AFB" w:rsidRDefault="00446A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7849750"/>
      <w:docPartObj>
        <w:docPartGallery w:val="Page Numbers (Top of Page)"/>
        <w:docPartUnique/>
      </w:docPartObj>
    </w:sdtPr>
    <w:sdtContent>
      <w:p w:rsidR="00A95F4B" w:rsidRDefault="00A95F4B" w:rsidP="00E36B87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75DE7">
          <w:rPr>
            <w:noProof/>
          </w:rPr>
          <w:t>7</w:t>
        </w:r>
        <w:r>
          <w:fldChar w:fldCharType="end"/>
        </w:r>
      </w:p>
    </w:sdtContent>
  </w:sdt>
  <w:p w:rsidR="00A95F4B" w:rsidRDefault="00A95F4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6C2"/>
    <w:multiLevelType w:val="hybridMultilevel"/>
    <w:tmpl w:val="156E6D2A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53F25"/>
    <w:multiLevelType w:val="hybridMultilevel"/>
    <w:tmpl w:val="75D28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C6F7C"/>
    <w:multiLevelType w:val="hybridMultilevel"/>
    <w:tmpl w:val="66762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B85EA1"/>
    <w:multiLevelType w:val="multilevel"/>
    <w:tmpl w:val="986AB08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26623745"/>
    <w:multiLevelType w:val="hybridMultilevel"/>
    <w:tmpl w:val="58C60A28"/>
    <w:lvl w:ilvl="0" w:tplc="CC66E652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84A4F80"/>
    <w:multiLevelType w:val="hybridMultilevel"/>
    <w:tmpl w:val="3EC44CEA"/>
    <w:lvl w:ilvl="0" w:tplc="E8C687E0">
      <w:start w:val="1"/>
      <w:numFmt w:val="decimal"/>
      <w:pStyle w:val="a"/>
      <w:lvlText w:val="%1.1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B33885"/>
    <w:multiLevelType w:val="hybridMultilevel"/>
    <w:tmpl w:val="5E1E3D5C"/>
    <w:lvl w:ilvl="0" w:tplc="05D2A98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D915180"/>
    <w:multiLevelType w:val="hybridMultilevel"/>
    <w:tmpl w:val="C026E3C4"/>
    <w:lvl w:ilvl="0" w:tplc="8FC87E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3F9131C"/>
    <w:multiLevelType w:val="hybridMultilevel"/>
    <w:tmpl w:val="90129A30"/>
    <w:lvl w:ilvl="0" w:tplc="10B423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8D62B0A"/>
    <w:multiLevelType w:val="hybridMultilevel"/>
    <w:tmpl w:val="CBA4D646"/>
    <w:lvl w:ilvl="0" w:tplc="4A761B4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B334259"/>
    <w:multiLevelType w:val="hybridMultilevel"/>
    <w:tmpl w:val="1B84FD4C"/>
    <w:lvl w:ilvl="0" w:tplc="05D655A6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1" w15:restartNumberingAfterBreak="0">
    <w:nsid w:val="3D1D51E0"/>
    <w:multiLevelType w:val="hybridMultilevel"/>
    <w:tmpl w:val="198C73BA"/>
    <w:lvl w:ilvl="0" w:tplc="366AF9C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84F3C21"/>
    <w:multiLevelType w:val="hybridMultilevel"/>
    <w:tmpl w:val="05F4A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522E92"/>
    <w:multiLevelType w:val="hybridMultilevel"/>
    <w:tmpl w:val="F1666C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3B0E07"/>
    <w:multiLevelType w:val="hybridMultilevel"/>
    <w:tmpl w:val="A0A21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484119"/>
    <w:multiLevelType w:val="hybridMultilevel"/>
    <w:tmpl w:val="5D3651C6"/>
    <w:lvl w:ilvl="0" w:tplc="CC4AD9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E6D01B1"/>
    <w:multiLevelType w:val="hybridMultilevel"/>
    <w:tmpl w:val="410601FE"/>
    <w:lvl w:ilvl="0" w:tplc="BCDCBB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5E73903"/>
    <w:multiLevelType w:val="hybridMultilevel"/>
    <w:tmpl w:val="1F6265FC"/>
    <w:lvl w:ilvl="0" w:tplc="1430D3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719287F"/>
    <w:multiLevelType w:val="hybridMultilevel"/>
    <w:tmpl w:val="83E2E2F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810034F"/>
    <w:multiLevelType w:val="hybridMultilevel"/>
    <w:tmpl w:val="5C849E32"/>
    <w:lvl w:ilvl="0" w:tplc="11E61F9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B2D63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2A15241"/>
    <w:multiLevelType w:val="hybridMultilevel"/>
    <w:tmpl w:val="28BADDD6"/>
    <w:lvl w:ilvl="0" w:tplc="BE3CBD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96B56A3"/>
    <w:multiLevelType w:val="multilevel"/>
    <w:tmpl w:val="E8F820A0"/>
    <w:lvl w:ilvl="0">
      <w:start w:val="5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98C2F88"/>
    <w:multiLevelType w:val="hybridMultilevel"/>
    <w:tmpl w:val="EB76B12E"/>
    <w:lvl w:ilvl="0" w:tplc="EFD2D2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9DF23CC"/>
    <w:multiLevelType w:val="hybridMultilevel"/>
    <w:tmpl w:val="6A40B004"/>
    <w:lvl w:ilvl="0" w:tplc="AB266A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D6D13B9"/>
    <w:multiLevelType w:val="hybridMultilevel"/>
    <w:tmpl w:val="9BC66318"/>
    <w:lvl w:ilvl="0" w:tplc="1D081FF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4B39EF"/>
    <w:multiLevelType w:val="hybridMultilevel"/>
    <w:tmpl w:val="7A00CC3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2"/>
  </w:num>
  <w:num w:numId="2">
    <w:abstractNumId w:val="14"/>
  </w:num>
  <w:num w:numId="3">
    <w:abstractNumId w:val="20"/>
  </w:num>
  <w:num w:numId="4">
    <w:abstractNumId w:val="20"/>
  </w:num>
  <w:num w:numId="5">
    <w:abstractNumId w:val="5"/>
  </w:num>
  <w:num w:numId="6">
    <w:abstractNumId w:val="20"/>
    <w:lvlOverride w:ilvl="0">
      <w:startOverride w:val="1"/>
    </w:lvlOverride>
  </w:num>
  <w:num w:numId="7">
    <w:abstractNumId w:val="22"/>
  </w:num>
  <w:num w:numId="8">
    <w:abstractNumId w:val="0"/>
  </w:num>
  <w:num w:numId="9">
    <w:abstractNumId w:val="25"/>
  </w:num>
  <w:num w:numId="10">
    <w:abstractNumId w:val="13"/>
  </w:num>
  <w:num w:numId="11">
    <w:abstractNumId w:val="1"/>
  </w:num>
  <w:num w:numId="12">
    <w:abstractNumId w:val="2"/>
  </w:num>
  <w:num w:numId="13">
    <w:abstractNumId w:val="18"/>
  </w:num>
  <w:num w:numId="14">
    <w:abstractNumId w:val="26"/>
  </w:num>
  <w:num w:numId="15">
    <w:abstractNumId w:val="10"/>
  </w:num>
  <w:num w:numId="16">
    <w:abstractNumId w:val="17"/>
  </w:num>
  <w:num w:numId="17">
    <w:abstractNumId w:val="4"/>
  </w:num>
  <w:num w:numId="18">
    <w:abstractNumId w:val="7"/>
  </w:num>
  <w:num w:numId="19">
    <w:abstractNumId w:val="9"/>
  </w:num>
  <w:num w:numId="20">
    <w:abstractNumId w:val="11"/>
  </w:num>
  <w:num w:numId="21">
    <w:abstractNumId w:val="6"/>
  </w:num>
  <w:num w:numId="22">
    <w:abstractNumId w:val="24"/>
  </w:num>
  <w:num w:numId="23">
    <w:abstractNumId w:val="21"/>
  </w:num>
  <w:num w:numId="24">
    <w:abstractNumId w:val="16"/>
  </w:num>
  <w:num w:numId="25">
    <w:abstractNumId w:val="3"/>
  </w:num>
  <w:num w:numId="26">
    <w:abstractNumId w:val="8"/>
  </w:num>
  <w:num w:numId="27">
    <w:abstractNumId w:val="15"/>
  </w:num>
  <w:num w:numId="28">
    <w:abstractNumId w:val="19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ttachedTemplate r:id="rId1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E53"/>
    <w:rsid w:val="00005096"/>
    <w:rsid w:val="0001479E"/>
    <w:rsid w:val="0002382B"/>
    <w:rsid w:val="00025A49"/>
    <w:rsid w:val="00031798"/>
    <w:rsid w:val="000442D8"/>
    <w:rsid w:val="00046BEC"/>
    <w:rsid w:val="000A68AD"/>
    <w:rsid w:val="000B2951"/>
    <w:rsid w:val="000B4A87"/>
    <w:rsid w:val="000B4DC6"/>
    <w:rsid w:val="000C70EC"/>
    <w:rsid w:val="000C7946"/>
    <w:rsid w:val="000E158E"/>
    <w:rsid w:val="000E4442"/>
    <w:rsid w:val="000E4EDE"/>
    <w:rsid w:val="0010050B"/>
    <w:rsid w:val="0010444C"/>
    <w:rsid w:val="00106460"/>
    <w:rsid w:val="00126205"/>
    <w:rsid w:val="00126F4E"/>
    <w:rsid w:val="00137D8B"/>
    <w:rsid w:val="00144815"/>
    <w:rsid w:val="00154FE8"/>
    <w:rsid w:val="00170584"/>
    <w:rsid w:val="00180D32"/>
    <w:rsid w:val="00187DAB"/>
    <w:rsid w:val="00195511"/>
    <w:rsid w:val="001A23EC"/>
    <w:rsid w:val="001C076F"/>
    <w:rsid w:val="001C254E"/>
    <w:rsid w:val="001D4C49"/>
    <w:rsid w:val="001D6807"/>
    <w:rsid w:val="001F17C2"/>
    <w:rsid w:val="0020155A"/>
    <w:rsid w:val="00203D2B"/>
    <w:rsid w:val="00207561"/>
    <w:rsid w:val="00215931"/>
    <w:rsid w:val="0022376E"/>
    <w:rsid w:val="00223B37"/>
    <w:rsid w:val="0022793B"/>
    <w:rsid w:val="00231745"/>
    <w:rsid w:val="00235332"/>
    <w:rsid w:val="00245819"/>
    <w:rsid w:val="00251DEC"/>
    <w:rsid w:val="0026662A"/>
    <w:rsid w:val="00294EB4"/>
    <w:rsid w:val="002A4583"/>
    <w:rsid w:val="002A46C3"/>
    <w:rsid w:val="002A56B7"/>
    <w:rsid w:val="002A63B5"/>
    <w:rsid w:val="002B04C6"/>
    <w:rsid w:val="002B0F6E"/>
    <w:rsid w:val="002B3CBE"/>
    <w:rsid w:val="002B4170"/>
    <w:rsid w:val="002C2E43"/>
    <w:rsid w:val="002C4EEB"/>
    <w:rsid w:val="002D41EC"/>
    <w:rsid w:val="002E63F1"/>
    <w:rsid w:val="002E7B5F"/>
    <w:rsid w:val="002F7182"/>
    <w:rsid w:val="00302BEF"/>
    <w:rsid w:val="003106A0"/>
    <w:rsid w:val="00310A02"/>
    <w:rsid w:val="00316C8B"/>
    <w:rsid w:val="00320C3C"/>
    <w:rsid w:val="00320D35"/>
    <w:rsid w:val="003258CA"/>
    <w:rsid w:val="00343655"/>
    <w:rsid w:val="00372100"/>
    <w:rsid w:val="003873AF"/>
    <w:rsid w:val="003920F4"/>
    <w:rsid w:val="003A7FEC"/>
    <w:rsid w:val="003E53E5"/>
    <w:rsid w:val="003F25CA"/>
    <w:rsid w:val="003F6C2A"/>
    <w:rsid w:val="004009B5"/>
    <w:rsid w:val="004078D6"/>
    <w:rsid w:val="00407BDA"/>
    <w:rsid w:val="00410222"/>
    <w:rsid w:val="00411545"/>
    <w:rsid w:val="00411AD2"/>
    <w:rsid w:val="0042057A"/>
    <w:rsid w:val="004214D3"/>
    <w:rsid w:val="00446AFB"/>
    <w:rsid w:val="00455C4D"/>
    <w:rsid w:val="00456515"/>
    <w:rsid w:val="004566E5"/>
    <w:rsid w:val="00461D15"/>
    <w:rsid w:val="00462EAA"/>
    <w:rsid w:val="00485F72"/>
    <w:rsid w:val="00492259"/>
    <w:rsid w:val="004A1CA5"/>
    <w:rsid w:val="004B7B16"/>
    <w:rsid w:val="004D206F"/>
    <w:rsid w:val="004D65CE"/>
    <w:rsid w:val="004D7F36"/>
    <w:rsid w:val="004E3701"/>
    <w:rsid w:val="004E4F9C"/>
    <w:rsid w:val="004E5A08"/>
    <w:rsid w:val="004E687E"/>
    <w:rsid w:val="004E6C81"/>
    <w:rsid w:val="004F114C"/>
    <w:rsid w:val="004F4F1B"/>
    <w:rsid w:val="00505C78"/>
    <w:rsid w:val="00520680"/>
    <w:rsid w:val="00526AD1"/>
    <w:rsid w:val="00530663"/>
    <w:rsid w:val="005360B0"/>
    <w:rsid w:val="0056060D"/>
    <w:rsid w:val="005652D4"/>
    <w:rsid w:val="00572EAD"/>
    <w:rsid w:val="00574508"/>
    <w:rsid w:val="0057734E"/>
    <w:rsid w:val="005976E1"/>
    <w:rsid w:val="005A105A"/>
    <w:rsid w:val="005B5122"/>
    <w:rsid w:val="005C07F4"/>
    <w:rsid w:val="005C7208"/>
    <w:rsid w:val="005D1380"/>
    <w:rsid w:val="005D5879"/>
    <w:rsid w:val="005E2BBF"/>
    <w:rsid w:val="005E4BDF"/>
    <w:rsid w:val="005F0B3D"/>
    <w:rsid w:val="00600BAF"/>
    <w:rsid w:val="00605169"/>
    <w:rsid w:val="0062276C"/>
    <w:rsid w:val="0063049C"/>
    <w:rsid w:val="0063786E"/>
    <w:rsid w:val="006533D1"/>
    <w:rsid w:val="00660D6B"/>
    <w:rsid w:val="00671A63"/>
    <w:rsid w:val="00694957"/>
    <w:rsid w:val="00694FAE"/>
    <w:rsid w:val="00697A06"/>
    <w:rsid w:val="006A6BF9"/>
    <w:rsid w:val="006B0139"/>
    <w:rsid w:val="006B4242"/>
    <w:rsid w:val="006C1451"/>
    <w:rsid w:val="006C7C06"/>
    <w:rsid w:val="006E1803"/>
    <w:rsid w:val="006E1D0E"/>
    <w:rsid w:val="00717CDB"/>
    <w:rsid w:val="00726EFF"/>
    <w:rsid w:val="0072750F"/>
    <w:rsid w:val="00727B14"/>
    <w:rsid w:val="00734C25"/>
    <w:rsid w:val="00735187"/>
    <w:rsid w:val="00736A53"/>
    <w:rsid w:val="007456D4"/>
    <w:rsid w:val="00746DC5"/>
    <w:rsid w:val="00750109"/>
    <w:rsid w:val="00751251"/>
    <w:rsid w:val="0076042E"/>
    <w:rsid w:val="007628D7"/>
    <w:rsid w:val="00764344"/>
    <w:rsid w:val="00773562"/>
    <w:rsid w:val="00785C78"/>
    <w:rsid w:val="007969D9"/>
    <w:rsid w:val="007A0E80"/>
    <w:rsid w:val="007A0FE9"/>
    <w:rsid w:val="007A18BF"/>
    <w:rsid w:val="007A69A5"/>
    <w:rsid w:val="007C14B7"/>
    <w:rsid w:val="007D7752"/>
    <w:rsid w:val="007E1732"/>
    <w:rsid w:val="007E1C8B"/>
    <w:rsid w:val="007E1CAF"/>
    <w:rsid w:val="007E4B47"/>
    <w:rsid w:val="007E4F65"/>
    <w:rsid w:val="007E7669"/>
    <w:rsid w:val="007F08F0"/>
    <w:rsid w:val="007F52FC"/>
    <w:rsid w:val="008069BA"/>
    <w:rsid w:val="00807CF1"/>
    <w:rsid w:val="008170FF"/>
    <w:rsid w:val="0082077B"/>
    <w:rsid w:val="008227A6"/>
    <w:rsid w:val="0082770B"/>
    <w:rsid w:val="00830B96"/>
    <w:rsid w:val="00832E83"/>
    <w:rsid w:val="00836A20"/>
    <w:rsid w:val="00842B3F"/>
    <w:rsid w:val="00843447"/>
    <w:rsid w:val="00843976"/>
    <w:rsid w:val="008446BC"/>
    <w:rsid w:val="008505D5"/>
    <w:rsid w:val="00850D5B"/>
    <w:rsid w:val="00872340"/>
    <w:rsid w:val="0088170E"/>
    <w:rsid w:val="008876A2"/>
    <w:rsid w:val="008A093B"/>
    <w:rsid w:val="008B379D"/>
    <w:rsid w:val="008D2114"/>
    <w:rsid w:val="008D3C23"/>
    <w:rsid w:val="008D771C"/>
    <w:rsid w:val="008F4305"/>
    <w:rsid w:val="008F63E2"/>
    <w:rsid w:val="0090624F"/>
    <w:rsid w:val="009149F4"/>
    <w:rsid w:val="00955855"/>
    <w:rsid w:val="00961B8F"/>
    <w:rsid w:val="009763C9"/>
    <w:rsid w:val="009830B8"/>
    <w:rsid w:val="00985EAD"/>
    <w:rsid w:val="0099181A"/>
    <w:rsid w:val="0099284C"/>
    <w:rsid w:val="00994E0F"/>
    <w:rsid w:val="009A0625"/>
    <w:rsid w:val="009B1ECE"/>
    <w:rsid w:val="009B7022"/>
    <w:rsid w:val="009E125D"/>
    <w:rsid w:val="009E2376"/>
    <w:rsid w:val="009E4572"/>
    <w:rsid w:val="009F3CAB"/>
    <w:rsid w:val="00A02B30"/>
    <w:rsid w:val="00A0497C"/>
    <w:rsid w:val="00A06F75"/>
    <w:rsid w:val="00A15423"/>
    <w:rsid w:val="00A25771"/>
    <w:rsid w:val="00A36973"/>
    <w:rsid w:val="00A471A4"/>
    <w:rsid w:val="00A50424"/>
    <w:rsid w:val="00A6225E"/>
    <w:rsid w:val="00A66B39"/>
    <w:rsid w:val="00A731E2"/>
    <w:rsid w:val="00A74502"/>
    <w:rsid w:val="00A87C79"/>
    <w:rsid w:val="00A92281"/>
    <w:rsid w:val="00A95F4B"/>
    <w:rsid w:val="00AA7C67"/>
    <w:rsid w:val="00AC5CC7"/>
    <w:rsid w:val="00AC69FA"/>
    <w:rsid w:val="00AC7022"/>
    <w:rsid w:val="00AD491B"/>
    <w:rsid w:val="00AD51E7"/>
    <w:rsid w:val="00B0777A"/>
    <w:rsid w:val="00B14CE5"/>
    <w:rsid w:val="00B20174"/>
    <w:rsid w:val="00B21DB9"/>
    <w:rsid w:val="00B233F4"/>
    <w:rsid w:val="00B24676"/>
    <w:rsid w:val="00B638EB"/>
    <w:rsid w:val="00B704D1"/>
    <w:rsid w:val="00B70C62"/>
    <w:rsid w:val="00B76BD7"/>
    <w:rsid w:val="00B938AA"/>
    <w:rsid w:val="00B93C91"/>
    <w:rsid w:val="00BA5186"/>
    <w:rsid w:val="00BA6C82"/>
    <w:rsid w:val="00BC1F74"/>
    <w:rsid w:val="00BD1344"/>
    <w:rsid w:val="00BD7C3B"/>
    <w:rsid w:val="00BF0177"/>
    <w:rsid w:val="00BF1E8D"/>
    <w:rsid w:val="00C00A3E"/>
    <w:rsid w:val="00C014D6"/>
    <w:rsid w:val="00C061A0"/>
    <w:rsid w:val="00C20441"/>
    <w:rsid w:val="00C20E35"/>
    <w:rsid w:val="00C23E68"/>
    <w:rsid w:val="00C269BA"/>
    <w:rsid w:val="00C31B0B"/>
    <w:rsid w:val="00C335D8"/>
    <w:rsid w:val="00C47A9A"/>
    <w:rsid w:val="00C63375"/>
    <w:rsid w:val="00C677E2"/>
    <w:rsid w:val="00C7049A"/>
    <w:rsid w:val="00C73427"/>
    <w:rsid w:val="00C77C70"/>
    <w:rsid w:val="00CA178A"/>
    <w:rsid w:val="00CA222A"/>
    <w:rsid w:val="00CB5A39"/>
    <w:rsid w:val="00CB7CC7"/>
    <w:rsid w:val="00CC6120"/>
    <w:rsid w:val="00CD6F1E"/>
    <w:rsid w:val="00CD730F"/>
    <w:rsid w:val="00CD7884"/>
    <w:rsid w:val="00CF0E0F"/>
    <w:rsid w:val="00CF5693"/>
    <w:rsid w:val="00D01801"/>
    <w:rsid w:val="00D248BB"/>
    <w:rsid w:val="00D3650B"/>
    <w:rsid w:val="00D40263"/>
    <w:rsid w:val="00D42528"/>
    <w:rsid w:val="00D50568"/>
    <w:rsid w:val="00D76F2F"/>
    <w:rsid w:val="00D776F4"/>
    <w:rsid w:val="00D91205"/>
    <w:rsid w:val="00D9613A"/>
    <w:rsid w:val="00D97CC1"/>
    <w:rsid w:val="00DA297F"/>
    <w:rsid w:val="00DA5F03"/>
    <w:rsid w:val="00DB3D18"/>
    <w:rsid w:val="00DD246B"/>
    <w:rsid w:val="00DE5974"/>
    <w:rsid w:val="00DF2B09"/>
    <w:rsid w:val="00DF439C"/>
    <w:rsid w:val="00E00BFF"/>
    <w:rsid w:val="00E0494C"/>
    <w:rsid w:val="00E07143"/>
    <w:rsid w:val="00E15728"/>
    <w:rsid w:val="00E252BA"/>
    <w:rsid w:val="00E3627E"/>
    <w:rsid w:val="00E36B87"/>
    <w:rsid w:val="00E44AC1"/>
    <w:rsid w:val="00E5084D"/>
    <w:rsid w:val="00E75DE7"/>
    <w:rsid w:val="00E91BD1"/>
    <w:rsid w:val="00E93970"/>
    <w:rsid w:val="00E94E53"/>
    <w:rsid w:val="00EA12CA"/>
    <w:rsid w:val="00EA37C5"/>
    <w:rsid w:val="00EB1B04"/>
    <w:rsid w:val="00EB6075"/>
    <w:rsid w:val="00EC2496"/>
    <w:rsid w:val="00ED238F"/>
    <w:rsid w:val="00ED67DF"/>
    <w:rsid w:val="00EE06C2"/>
    <w:rsid w:val="00EF01F8"/>
    <w:rsid w:val="00EF7559"/>
    <w:rsid w:val="00F13D80"/>
    <w:rsid w:val="00F201E4"/>
    <w:rsid w:val="00F2089C"/>
    <w:rsid w:val="00F26CB7"/>
    <w:rsid w:val="00F40A8D"/>
    <w:rsid w:val="00F42715"/>
    <w:rsid w:val="00F42E85"/>
    <w:rsid w:val="00F44BC3"/>
    <w:rsid w:val="00F450C3"/>
    <w:rsid w:val="00F711A5"/>
    <w:rsid w:val="00F83047"/>
    <w:rsid w:val="00F83159"/>
    <w:rsid w:val="00F922AD"/>
    <w:rsid w:val="00FA05D3"/>
    <w:rsid w:val="00FA73F5"/>
    <w:rsid w:val="00FB1E18"/>
    <w:rsid w:val="00FB35B7"/>
    <w:rsid w:val="00FB4599"/>
    <w:rsid w:val="00FD3B8D"/>
    <w:rsid w:val="00FE0711"/>
    <w:rsid w:val="00FE381E"/>
    <w:rsid w:val="00FF1D48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03A331"/>
  <w15:chartTrackingRefBased/>
  <w15:docId w15:val="{64304E83-AF16-4C36-A5F7-E9050733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94E5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0050B"/>
    <w:pPr>
      <w:keepNext/>
      <w:keepLines/>
      <w:numPr>
        <w:numId w:val="7"/>
      </w:numPr>
      <w:spacing w:after="240" w:line="240" w:lineRule="auto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9E125D"/>
    <w:pPr>
      <w:keepNext/>
      <w:keepLines/>
      <w:numPr>
        <w:ilvl w:val="1"/>
        <w:numId w:val="7"/>
      </w:numPr>
      <w:spacing w:before="100" w:beforeAutospacing="1" w:after="240"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2B4170"/>
    <w:pPr>
      <w:keepNext/>
      <w:keepLines/>
      <w:numPr>
        <w:ilvl w:val="2"/>
        <w:numId w:val="7"/>
      </w:numPr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7A6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7A6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7A6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7A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7A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7A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E4F6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E4F65"/>
  </w:style>
  <w:style w:type="table" w:styleId="a6">
    <w:name w:val="Table Grid"/>
    <w:basedOn w:val="a2"/>
    <w:uiPriority w:val="39"/>
    <w:rsid w:val="007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10050B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No Spacing"/>
    <w:aliases w:val="Код,МойСтиль"/>
    <w:link w:val="a8"/>
    <w:uiPriority w:val="1"/>
    <w:qFormat/>
    <w:rsid w:val="0090624F"/>
    <w:pPr>
      <w:spacing w:after="0" w:line="240" w:lineRule="auto"/>
    </w:pPr>
    <w:rPr>
      <w:rFonts w:ascii="Courier New" w:hAnsi="Courier New"/>
      <w:sz w:val="20"/>
    </w:rPr>
  </w:style>
  <w:style w:type="character" w:styleId="a9">
    <w:name w:val="Placeholder Text"/>
    <w:basedOn w:val="a1"/>
    <w:uiPriority w:val="99"/>
    <w:semiHidden/>
    <w:rsid w:val="00A6225E"/>
    <w:rPr>
      <w:color w:val="808080"/>
    </w:rPr>
  </w:style>
  <w:style w:type="paragraph" w:styleId="aa">
    <w:name w:val="Title"/>
    <w:basedOn w:val="a0"/>
    <w:next w:val="a0"/>
    <w:link w:val="ab"/>
    <w:uiPriority w:val="10"/>
    <w:qFormat/>
    <w:rsid w:val="006533D1"/>
    <w:pPr>
      <w:spacing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65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0"/>
    <w:uiPriority w:val="99"/>
    <w:semiHidden/>
    <w:unhideWhenUsed/>
    <w:rsid w:val="00FE381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d">
    <w:name w:val="List Paragraph"/>
    <w:basedOn w:val="a0"/>
    <w:uiPriority w:val="34"/>
    <w:qFormat/>
    <w:rsid w:val="0057734E"/>
    <w:pPr>
      <w:ind w:left="720"/>
    </w:pPr>
  </w:style>
  <w:style w:type="paragraph" w:styleId="ae">
    <w:name w:val="TOC Heading"/>
    <w:basedOn w:val="1"/>
    <w:next w:val="a0"/>
    <w:uiPriority w:val="39"/>
    <w:unhideWhenUsed/>
    <w:qFormat/>
    <w:rsid w:val="00836A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36A20"/>
    <w:pPr>
      <w:spacing w:after="100"/>
    </w:pPr>
  </w:style>
  <w:style w:type="character" w:styleId="af">
    <w:name w:val="Hyperlink"/>
    <w:basedOn w:val="a1"/>
    <w:uiPriority w:val="99"/>
    <w:unhideWhenUsed/>
    <w:rsid w:val="00836A20"/>
    <w:rPr>
      <w:color w:val="0563C1" w:themeColor="hyperlink"/>
      <w:u w:val="single"/>
    </w:rPr>
  </w:style>
  <w:style w:type="character" w:customStyle="1" w:styleId="a8">
    <w:name w:val="Без интервала Знак"/>
    <w:aliases w:val="Код Знак,МойСтиль Знак"/>
    <w:basedOn w:val="a1"/>
    <w:link w:val="a7"/>
    <w:uiPriority w:val="1"/>
    <w:rsid w:val="0090624F"/>
    <w:rPr>
      <w:rFonts w:ascii="Courier New" w:hAnsi="Courier New"/>
      <w:sz w:val="20"/>
    </w:rPr>
  </w:style>
  <w:style w:type="character" w:customStyle="1" w:styleId="20">
    <w:name w:val="Заголовок 2 Знак"/>
    <w:basedOn w:val="a1"/>
    <w:link w:val="2"/>
    <w:uiPriority w:val="9"/>
    <w:rsid w:val="009E125D"/>
    <w:rPr>
      <w:rFonts w:ascii="Times New Roman" w:eastAsiaTheme="majorEastAsia" w:hAnsi="Times New Roman" w:cstheme="majorBidi"/>
      <w:b/>
      <w:sz w:val="28"/>
      <w:szCs w:val="26"/>
    </w:rPr>
  </w:style>
  <w:style w:type="paragraph" w:styleId="a">
    <w:name w:val="Subtitle"/>
    <w:basedOn w:val="1"/>
    <w:next w:val="a0"/>
    <w:link w:val="af0"/>
    <w:uiPriority w:val="11"/>
    <w:qFormat/>
    <w:rsid w:val="00605169"/>
    <w:pPr>
      <w:numPr>
        <w:numId w:val="5"/>
      </w:numPr>
      <w:jc w:val="left"/>
      <w:outlineLvl w:val="1"/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"/>
    <w:uiPriority w:val="11"/>
    <w:rsid w:val="00605169"/>
    <w:rPr>
      <w:rFonts w:ascii="Times New Roman" w:eastAsiaTheme="minorEastAsia" w:hAnsi="Times New Roman" w:cstheme="majorBidi"/>
      <w:b/>
      <w:spacing w:val="15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2B4170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227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227A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227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227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227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0"/>
    <w:next w:val="a0"/>
    <w:autoRedefine/>
    <w:uiPriority w:val="39"/>
    <w:unhideWhenUsed/>
    <w:rsid w:val="00FF1D48"/>
    <w:pPr>
      <w:spacing w:after="100"/>
      <w:ind w:left="280"/>
    </w:pPr>
  </w:style>
  <w:style w:type="paragraph" w:styleId="af1">
    <w:name w:val="Balloon Text"/>
    <w:basedOn w:val="a0"/>
    <w:link w:val="af2"/>
    <w:uiPriority w:val="99"/>
    <w:semiHidden/>
    <w:unhideWhenUsed/>
    <w:rsid w:val="002A45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2A4583"/>
    <w:rPr>
      <w:rFonts w:ascii="Segoe UI" w:hAnsi="Segoe UI" w:cs="Segoe UI"/>
      <w:sz w:val="18"/>
      <w:szCs w:val="18"/>
    </w:rPr>
  </w:style>
  <w:style w:type="character" w:styleId="af3">
    <w:name w:val="FollowedHyperlink"/>
    <w:basedOn w:val="a1"/>
    <w:uiPriority w:val="99"/>
    <w:semiHidden/>
    <w:unhideWhenUsed/>
    <w:rsid w:val="00235332"/>
    <w:rPr>
      <w:color w:val="954F72" w:themeColor="followedHyperlink"/>
      <w:u w:val="single"/>
    </w:rPr>
  </w:style>
  <w:style w:type="paragraph" w:styleId="af4">
    <w:name w:val="footer"/>
    <w:basedOn w:val="a0"/>
    <w:link w:val="af5"/>
    <w:uiPriority w:val="99"/>
    <w:unhideWhenUsed/>
    <w:rsid w:val="009B7022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9B7022"/>
    <w:rPr>
      <w:rFonts w:ascii="Times New Roman" w:hAnsi="Times New Roman"/>
      <w:sz w:val="28"/>
    </w:rPr>
  </w:style>
  <w:style w:type="paragraph" w:styleId="HTML">
    <w:name w:val="HTML Preformatted"/>
    <w:basedOn w:val="a0"/>
    <w:link w:val="HTML0"/>
    <w:uiPriority w:val="99"/>
    <w:unhideWhenUsed/>
    <w:rsid w:val="00E94E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E94E5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6">
    <w:name w:val="Текст курсовой Знак"/>
    <w:basedOn w:val="a1"/>
    <w:link w:val="af7"/>
    <w:locked/>
    <w:rsid w:val="00E94E53"/>
    <w:rPr>
      <w:rFonts w:ascii="Times New Roman" w:hAnsi="Times New Roman" w:cs="Times New Roman"/>
      <w:sz w:val="28"/>
      <w:szCs w:val="26"/>
      <w:shd w:val="clear" w:color="auto" w:fill="FFFFFF"/>
    </w:rPr>
  </w:style>
  <w:style w:type="paragraph" w:customStyle="1" w:styleId="af7">
    <w:name w:val="Текст курсовой"/>
    <w:basedOn w:val="a0"/>
    <w:link w:val="af6"/>
    <w:rsid w:val="00E94E53"/>
    <w:pPr>
      <w:shd w:val="clear" w:color="auto" w:fill="FFFFFF"/>
    </w:pPr>
    <w:rPr>
      <w:rFonts w:cs="Times New Roman"/>
      <w:szCs w:val="26"/>
    </w:rPr>
  </w:style>
  <w:style w:type="paragraph" w:styleId="22">
    <w:name w:val="Body Text 2"/>
    <w:basedOn w:val="af8"/>
    <w:link w:val="23"/>
    <w:unhideWhenUsed/>
    <w:rsid w:val="00A95F4B"/>
    <w:pPr>
      <w:keepLines/>
      <w:widowControl w:val="0"/>
      <w:tabs>
        <w:tab w:val="right" w:pos="9214"/>
      </w:tabs>
      <w:autoSpaceDE w:val="0"/>
      <w:autoSpaceDN w:val="0"/>
      <w:spacing w:after="200" w:line="240" w:lineRule="auto"/>
      <w:ind w:firstLine="567"/>
      <w:jc w:val="both"/>
    </w:pPr>
    <w:rPr>
      <w:rFonts w:eastAsia="Times New Roman"/>
      <w:lang w:val="x-none" w:eastAsia="x-none"/>
    </w:rPr>
  </w:style>
  <w:style w:type="character" w:customStyle="1" w:styleId="23">
    <w:name w:val="Основной текст 2 Знак"/>
    <w:basedOn w:val="a1"/>
    <w:link w:val="22"/>
    <w:rsid w:val="00A95F4B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styleId="af8">
    <w:name w:val="Body Text"/>
    <w:basedOn w:val="a0"/>
    <w:link w:val="af9"/>
    <w:uiPriority w:val="99"/>
    <w:semiHidden/>
    <w:unhideWhenUsed/>
    <w:rsid w:val="00A95F4B"/>
    <w:pPr>
      <w:spacing w:after="120" w:line="259" w:lineRule="auto"/>
      <w:jc w:val="left"/>
    </w:pPr>
    <w:rPr>
      <w:rFonts w:cs="Times New Roman"/>
      <w:szCs w:val="28"/>
    </w:rPr>
  </w:style>
  <w:style w:type="character" w:customStyle="1" w:styleId="af9">
    <w:name w:val="Основной текст Знак"/>
    <w:basedOn w:val="a1"/>
    <w:link w:val="af8"/>
    <w:uiPriority w:val="99"/>
    <w:semiHidden/>
    <w:rsid w:val="00A95F4B"/>
    <w:rPr>
      <w:rFonts w:ascii="Times New Roman" w:hAnsi="Times New Roman" w:cs="Times New Roman"/>
      <w:sz w:val="28"/>
      <w:szCs w:val="28"/>
    </w:rPr>
  </w:style>
  <w:style w:type="character" w:styleId="afa">
    <w:name w:val="Strong"/>
    <w:basedOn w:val="a1"/>
    <w:uiPriority w:val="22"/>
    <w:qFormat/>
    <w:rsid w:val="00A95F4B"/>
    <w:rPr>
      <w:b/>
      <w:bCs/>
    </w:rPr>
  </w:style>
  <w:style w:type="character" w:styleId="HTML1">
    <w:name w:val="HTML Code"/>
    <w:basedOn w:val="a1"/>
    <w:uiPriority w:val="99"/>
    <w:semiHidden/>
    <w:unhideWhenUsed/>
    <w:rsid w:val="00A95F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ya\Desktop\University\&#1064;&#1072;&#1073;&#1083;&#1086;&#1085;%20&#1087;&#1086;%20&#1043;&#1054;&#1057;&#1058;&#1072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A6CC3-B886-445D-8A36-8CB7A031D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ГОСТам.dotx</Template>
  <TotalTime>287</TotalTime>
  <Pages>30</Pages>
  <Words>6486</Words>
  <Characters>36971</Characters>
  <Application>Microsoft Office Word</Application>
  <DocSecurity>0</DocSecurity>
  <Lines>308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7</cp:revision>
  <cp:lastPrinted>2019-12-09T10:24:00Z</cp:lastPrinted>
  <dcterms:created xsi:type="dcterms:W3CDTF">2021-01-05T20:25:00Z</dcterms:created>
  <dcterms:modified xsi:type="dcterms:W3CDTF">2021-01-08T12:51:00Z</dcterms:modified>
</cp:coreProperties>
</file>