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6E5" w:rsidRPr="003871E1" w:rsidRDefault="003871E1" w:rsidP="003871E1">
      <w:pPr>
        <w:jc w:val="left"/>
        <w:rPr>
          <w:u w:val="single"/>
        </w:rPr>
      </w:pPr>
      <w:r w:rsidRPr="003871E1">
        <w:rPr>
          <w:u w:val="single"/>
        </w:rPr>
        <w:t>Задание 1(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p w:rsidR="003871E1" w:rsidRPr="003871E1" w:rsidRDefault="003871E1" w:rsidP="003871E1">
      <w:pPr>
        <w:jc w:val="left"/>
      </w:pPr>
      <w:r>
        <w:t xml:space="preserve">г. Красноярск </w:t>
      </w:r>
      <w:r w:rsidRPr="003871E1">
        <w:t>(</w:t>
      </w:r>
      <w:r>
        <w:rPr>
          <w:lang w:val="en-US"/>
        </w:rPr>
        <w:t>O</w:t>
      </w:r>
      <w:r w:rsidR="00EE2A52">
        <w:t>–</w:t>
      </w:r>
      <w:r w:rsidRPr="003871E1">
        <w:t>46)</w:t>
      </w:r>
    </w:p>
    <w:p w:rsidR="003871E1" w:rsidRDefault="003871E1" w:rsidP="003871E1">
      <w:pPr>
        <w:jc w:val="left"/>
      </w:pPr>
      <w:r>
        <w:t xml:space="preserve">г. Красноярск </w:t>
      </w:r>
      <w:r w:rsidRPr="003871E1">
        <w:t>(</w:t>
      </w:r>
      <w:r>
        <w:rPr>
          <w:lang w:val="en-US"/>
        </w:rPr>
        <w:t>O</w:t>
      </w:r>
      <w:r w:rsidR="00EE2A52">
        <w:t>–</w:t>
      </w:r>
      <w:r w:rsidRPr="003871E1">
        <w:t>35)</w:t>
      </w:r>
    </w:p>
    <w:p w:rsidR="003871E1" w:rsidRPr="003871E1" w:rsidRDefault="003871E1" w:rsidP="003871E1">
      <w:pPr>
        <w:jc w:val="left"/>
      </w:pPr>
    </w:p>
    <w:p w:rsidR="003871E1" w:rsidRPr="003871E1" w:rsidRDefault="003871E1" w:rsidP="003871E1">
      <w:pPr>
        <w:jc w:val="left"/>
        <w:rPr>
          <w:u w:val="single"/>
        </w:rPr>
      </w:pPr>
      <w:r w:rsidRPr="003871E1">
        <w:rPr>
          <w:u w:val="single"/>
        </w:rPr>
        <w:t>Задание 1(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p w:rsidR="003871E1" w:rsidRPr="003871E1" w:rsidRDefault="003871E1" w:rsidP="003871E1">
      <w:pPr>
        <w:jc w:val="left"/>
      </w:pPr>
      <w:r>
        <w:t xml:space="preserve">г. Ростов </w:t>
      </w:r>
      <w:r w:rsidRPr="003871E1">
        <w:t>(</w:t>
      </w:r>
      <w:r>
        <w:rPr>
          <w:lang w:val="en-US"/>
        </w:rPr>
        <w:t>L</w:t>
      </w:r>
      <w:r w:rsidR="00EE2A52">
        <w:t>–</w:t>
      </w:r>
      <w:r>
        <w:t>37</w:t>
      </w:r>
      <w:r w:rsidRPr="003871E1">
        <w:t>)</w:t>
      </w:r>
    </w:p>
    <w:p w:rsidR="003871E1" w:rsidRDefault="003871E1" w:rsidP="003871E1">
      <w:pPr>
        <w:jc w:val="left"/>
      </w:pPr>
      <w:r>
        <w:t xml:space="preserve">г. Красноярск </w:t>
      </w:r>
      <w:r w:rsidRPr="003871E1">
        <w:t>(</w:t>
      </w:r>
      <w:r>
        <w:rPr>
          <w:lang w:val="en-US"/>
        </w:rPr>
        <w:t>N</w:t>
      </w:r>
      <w:r w:rsidR="00EE2A52">
        <w:t>–</w:t>
      </w:r>
      <w:r>
        <w:t>36</w:t>
      </w:r>
      <w:r w:rsidRPr="003871E1">
        <w:t>)</w:t>
      </w:r>
    </w:p>
    <w:p w:rsidR="003871E1" w:rsidRDefault="003871E1" w:rsidP="003871E1">
      <w:pPr>
        <w:jc w:val="left"/>
      </w:pPr>
    </w:p>
    <w:p w:rsidR="003871E1" w:rsidRPr="003871E1" w:rsidRDefault="003871E1" w:rsidP="003871E1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2</w:t>
      </w:r>
      <w:r w:rsidRPr="003871E1">
        <w:rPr>
          <w:u w:val="single"/>
        </w:rPr>
        <w:t>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p w:rsidR="003871E1" w:rsidRPr="003871E1" w:rsidRDefault="003871E1" w:rsidP="003871E1">
      <w:pPr>
        <w:jc w:val="left"/>
      </w:pPr>
      <w:r w:rsidRPr="003871E1">
        <w:t xml:space="preserve">N </w:t>
      </w:r>
      <w:r w:rsidR="00EE2A52">
        <w:t>–</w:t>
      </w:r>
      <w:r w:rsidRPr="003871E1">
        <w:t xml:space="preserve"> 44 </w:t>
      </w:r>
      <w:r w:rsidR="00EE2A52">
        <w:t>–</w:t>
      </w:r>
      <w:r w:rsidRPr="003871E1">
        <w:t xml:space="preserve"> 85 – Б (1:50 000)</w:t>
      </w:r>
    </w:p>
    <w:p w:rsidR="003871E1" w:rsidRDefault="003871E1" w:rsidP="003871E1">
      <w:pPr>
        <w:jc w:val="left"/>
      </w:pPr>
      <w:r w:rsidRPr="003871E1">
        <w:t>A</w:t>
      </w:r>
      <w:r w:rsidR="00EE2A52">
        <w:t>–</w:t>
      </w:r>
      <w:r w:rsidRPr="003871E1">
        <w:t>3</w:t>
      </w:r>
      <w:r w:rsidR="00EE2A52">
        <w:t>–</w:t>
      </w:r>
      <w:r w:rsidRPr="003871E1">
        <w:t>XVI (1:200 000)</w:t>
      </w:r>
    </w:p>
    <w:p w:rsidR="003871E1" w:rsidRPr="003871E1" w:rsidRDefault="003871E1" w:rsidP="003871E1">
      <w:pPr>
        <w:jc w:val="left"/>
      </w:pPr>
    </w:p>
    <w:p w:rsidR="003871E1" w:rsidRPr="003871E1" w:rsidRDefault="003871E1" w:rsidP="003871E1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2</w:t>
      </w:r>
      <w:r w:rsidRPr="003871E1">
        <w:rPr>
          <w:u w:val="single"/>
        </w:rPr>
        <w:t>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p w:rsidR="003871E1" w:rsidRPr="003871E1" w:rsidRDefault="003871E1" w:rsidP="003871E1">
      <w:pPr>
        <w:jc w:val="left"/>
      </w:pPr>
      <w:r>
        <w:t>D</w:t>
      </w:r>
      <w:r w:rsidR="00EE2A52">
        <w:t>–</w:t>
      </w:r>
      <w:r>
        <w:t>8</w:t>
      </w:r>
      <w:r w:rsidR="00EE2A52">
        <w:t>–</w:t>
      </w:r>
      <w:r>
        <w:t>XVI</w:t>
      </w:r>
      <w:r w:rsidRPr="003871E1">
        <w:t xml:space="preserve"> (</w:t>
      </w:r>
      <w:r w:rsidR="003A459A">
        <w:t>1:20</w:t>
      </w:r>
      <w:r w:rsidRPr="003871E1">
        <w:t>0 000)</w:t>
      </w:r>
    </w:p>
    <w:p w:rsidR="003871E1" w:rsidRDefault="003A459A" w:rsidP="003871E1">
      <w:pPr>
        <w:jc w:val="left"/>
      </w:pPr>
      <w:r>
        <w:t>М</w:t>
      </w:r>
      <w:r w:rsidR="00EE2A52">
        <w:t>–</w:t>
      </w:r>
      <w:r>
        <w:t>32</w:t>
      </w:r>
      <w:r w:rsidR="00EE2A52">
        <w:t>–</w:t>
      </w:r>
      <w:r>
        <w:t>8</w:t>
      </w:r>
      <w:r w:rsidR="00EE2A52">
        <w:t>–</w:t>
      </w:r>
      <w:r>
        <w:t>А</w:t>
      </w:r>
      <w:r w:rsidRPr="003871E1">
        <w:t xml:space="preserve"> </w:t>
      </w:r>
      <w:r w:rsidR="003871E1" w:rsidRPr="003871E1">
        <w:t>(</w:t>
      </w:r>
      <w:r>
        <w:rPr>
          <w:lang w:val="en-US"/>
        </w:rPr>
        <w:t>1:50 000</w:t>
      </w:r>
      <w:r w:rsidR="003871E1" w:rsidRPr="003871E1">
        <w:t>)</w:t>
      </w:r>
    </w:p>
    <w:p w:rsidR="003A459A" w:rsidRDefault="003A459A" w:rsidP="003871E1">
      <w:pPr>
        <w:jc w:val="left"/>
      </w:pPr>
    </w:p>
    <w:p w:rsidR="003A459A" w:rsidRPr="003871E1" w:rsidRDefault="003A459A" w:rsidP="003A459A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3</w:t>
      </w:r>
      <w:r w:rsidRPr="003871E1">
        <w:rPr>
          <w:u w:val="single"/>
        </w:rPr>
        <w:t>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459A" w:rsidTr="003A459A">
        <w:tc>
          <w:tcPr>
            <w:tcW w:w="2336" w:type="dxa"/>
          </w:tcPr>
          <w:p w:rsidR="003A459A" w:rsidRDefault="003A459A" w:rsidP="003A459A">
            <w:pPr>
              <w:ind w:firstLine="0"/>
              <w:jc w:val="left"/>
            </w:pPr>
            <w:r>
              <w:t>Город</w:t>
            </w:r>
          </w:p>
        </w:tc>
        <w:tc>
          <w:tcPr>
            <w:tcW w:w="2336" w:type="dxa"/>
          </w:tcPr>
          <w:p w:rsidR="003A459A" w:rsidRPr="003A459A" w:rsidRDefault="003A459A" w:rsidP="003A459A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1:1 000 000</w:t>
            </w:r>
          </w:p>
        </w:tc>
        <w:tc>
          <w:tcPr>
            <w:tcW w:w="2336" w:type="dxa"/>
          </w:tcPr>
          <w:p w:rsidR="003A459A" w:rsidRPr="003A459A" w:rsidRDefault="003A459A" w:rsidP="003A459A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1:500 000</w:t>
            </w:r>
          </w:p>
        </w:tc>
        <w:tc>
          <w:tcPr>
            <w:tcW w:w="2337" w:type="dxa"/>
          </w:tcPr>
          <w:p w:rsidR="003A459A" w:rsidRPr="003A459A" w:rsidRDefault="003A459A" w:rsidP="003A459A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1:200 000</w:t>
            </w:r>
          </w:p>
        </w:tc>
      </w:tr>
      <w:tr w:rsidR="003A459A" w:rsidTr="003A459A">
        <w:tc>
          <w:tcPr>
            <w:tcW w:w="2336" w:type="dxa"/>
          </w:tcPr>
          <w:p w:rsidR="003A459A" w:rsidRDefault="003A459A" w:rsidP="003A459A">
            <w:pPr>
              <w:ind w:firstLine="0"/>
              <w:jc w:val="left"/>
            </w:pPr>
            <w:r>
              <w:t>Ярославль</w:t>
            </w:r>
          </w:p>
        </w:tc>
        <w:tc>
          <w:tcPr>
            <w:tcW w:w="2336" w:type="dxa"/>
          </w:tcPr>
          <w:p w:rsidR="003A459A" w:rsidRPr="003A459A" w:rsidRDefault="003A459A" w:rsidP="003A459A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37</w:t>
            </w:r>
          </w:p>
        </w:tc>
        <w:tc>
          <w:tcPr>
            <w:tcW w:w="2336" w:type="dxa"/>
          </w:tcPr>
          <w:p w:rsidR="003A459A" w:rsidRPr="003A459A" w:rsidRDefault="003A459A" w:rsidP="003A459A">
            <w:pPr>
              <w:ind w:firstLine="0"/>
              <w:jc w:val="left"/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37</w:t>
            </w:r>
            <w:r w:rsidR="00EE2A52">
              <w:t>–</w:t>
            </w:r>
            <w:r>
              <w:t>Г</w:t>
            </w:r>
          </w:p>
        </w:tc>
        <w:tc>
          <w:tcPr>
            <w:tcW w:w="2337" w:type="dxa"/>
          </w:tcPr>
          <w:p w:rsidR="003A459A" w:rsidRPr="003A459A" w:rsidRDefault="003A459A" w:rsidP="003A459A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37</w:t>
            </w:r>
            <w:r w:rsidR="00EE2A52">
              <w:t>–</w:t>
            </w:r>
            <w:r>
              <w:rPr>
                <w:lang w:val="en-US"/>
              </w:rPr>
              <w:t>XXII</w:t>
            </w:r>
          </w:p>
        </w:tc>
      </w:tr>
      <w:tr w:rsidR="003A459A" w:rsidTr="003A459A">
        <w:tc>
          <w:tcPr>
            <w:tcW w:w="2336" w:type="dxa"/>
          </w:tcPr>
          <w:p w:rsidR="003A459A" w:rsidRDefault="003A459A" w:rsidP="003A459A">
            <w:pPr>
              <w:ind w:firstLine="0"/>
              <w:jc w:val="left"/>
            </w:pPr>
            <w:r>
              <w:t>Хабаровск</w:t>
            </w:r>
          </w:p>
        </w:tc>
        <w:tc>
          <w:tcPr>
            <w:tcW w:w="2336" w:type="dxa"/>
          </w:tcPr>
          <w:p w:rsidR="003A459A" w:rsidRDefault="003A459A" w:rsidP="003A459A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</w:p>
        </w:tc>
        <w:tc>
          <w:tcPr>
            <w:tcW w:w="2336" w:type="dxa"/>
          </w:tcPr>
          <w:p w:rsidR="003A459A" w:rsidRPr="003A459A" w:rsidRDefault="003A459A" w:rsidP="003A459A">
            <w:pPr>
              <w:ind w:firstLine="0"/>
              <w:jc w:val="left"/>
            </w:pPr>
            <w:r>
              <w:rPr>
                <w:lang w:val="en-US"/>
              </w:rPr>
              <w:t>M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  <w:r w:rsidR="00EE2A52">
              <w:rPr>
                <w:lang w:val="en-US"/>
              </w:rPr>
              <w:t>–</w:t>
            </w:r>
            <w:r>
              <w:t>Г</w:t>
            </w:r>
          </w:p>
        </w:tc>
        <w:tc>
          <w:tcPr>
            <w:tcW w:w="2337" w:type="dxa"/>
          </w:tcPr>
          <w:p w:rsidR="003A459A" w:rsidRPr="003A459A" w:rsidRDefault="003A459A" w:rsidP="003A459A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XXXIV</w:t>
            </w:r>
          </w:p>
        </w:tc>
      </w:tr>
    </w:tbl>
    <w:p w:rsidR="003A459A" w:rsidRPr="003871E1" w:rsidRDefault="003A459A" w:rsidP="003A459A">
      <w:pPr>
        <w:jc w:val="left"/>
      </w:pPr>
    </w:p>
    <w:p w:rsidR="003A459A" w:rsidRPr="003871E1" w:rsidRDefault="003A459A" w:rsidP="003A459A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3</w:t>
      </w:r>
      <w:r w:rsidRPr="003871E1">
        <w:rPr>
          <w:u w:val="single"/>
        </w:rPr>
        <w:t>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459A" w:rsidTr="00EE2A52">
        <w:tc>
          <w:tcPr>
            <w:tcW w:w="2336" w:type="dxa"/>
          </w:tcPr>
          <w:p w:rsidR="003A459A" w:rsidRDefault="003A459A" w:rsidP="00EE2A52">
            <w:pPr>
              <w:ind w:firstLine="0"/>
              <w:jc w:val="left"/>
            </w:pPr>
            <w:r>
              <w:t>Город</w:t>
            </w:r>
          </w:p>
        </w:tc>
        <w:tc>
          <w:tcPr>
            <w:tcW w:w="2336" w:type="dxa"/>
          </w:tcPr>
          <w:p w:rsidR="003A459A" w:rsidRPr="003A459A" w:rsidRDefault="003A459A" w:rsidP="00EE2A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1:1 000 000</w:t>
            </w:r>
          </w:p>
        </w:tc>
        <w:tc>
          <w:tcPr>
            <w:tcW w:w="2336" w:type="dxa"/>
          </w:tcPr>
          <w:p w:rsidR="003A459A" w:rsidRPr="003A459A" w:rsidRDefault="003A459A" w:rsidP="00EE2A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1:500 000</w:t>
            </w:r>
          </w:p>
        </w:tc>
        <w:tc>
          <w:tcPr>
            <w:tcW w:w="2337" w:type="dxa"/>
          </w:tcPr>
          <w:p w:rsidR="003A459A" w:rsidRPr="003A459A" w:rsidRDefault="003A459A" w:rsidP="00EE2A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1:200 000</w:t>
            </w:r>
          </w:p>
        </w:tc>
      </w:tr>
      <w:tr w:rsidR="003A459A" w:rsidTr="00EE2A52">
        <w:tc>
          <w:tcPr>
            <w:tcW w:w="2336" w:type="dxa"/>
          </w:tcPr>
          <w:p w:rsidR="003A459A" w:rsidRDefault="003A459A" w:rsidP="00EE2A52">
            <w:pPr>
              <w:ind w:firstLine="0"/>
              <w:jc w:val="left"/>
            </w:pPr>
            <w:proofErr w:type="spellStart"/>
            <w:r>
              <w:t>Нарьян</w:t>
            </w:r>
            <w:proofErr w:type="spellEnd"/>
            <w:r w:rsidR="00EE2A52">
              <w:t>–</w:t>
            </w:r>
            <w:proofErr w:type="spellStart"/>
            <w:r>
              <w:t>Мар</w:t>
            </w:r>
            <w:proofErr w:type="spellEnd"/>
          </w:p>
        </w:tc>
        <w:tc>
          <w:tcPr>
            <w:tcW w:w="2336" w:type="dxa"/>
          </w:tcPr>
          <w:p w:rsidR="003A459A" w:rsidRPr="003A459A" w:rsidRDefault="003A459A" w:rsidP="00EE2A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39</w:t>
            </w:r>
          </w:p>
        </w:tc>
        <w:tc>
          <w:tcPr>
            <w:tcW w:w="2336" w:type="dxa"/>
          </w:tcPr>
          <w:p w:rsidR="003A459A" w:rsidRPr="003A459A" w:rsidRDefault="003D4898" w:rsidP="00EE2A52">
            <w:pPr>
              <w:ind w:firstLine="0"/>
              <w:jc w:val="left"/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 w:rsidR="003A459A">
              <w:rPr>
                <w:lang w:val="en-US"/>
              </w:rPr>
              <w:t>39</w:t>
            </w:r>
            <w:r w:rsidR="00EE2A52">
              <w:t>–</w:t>
            </w:r>
            <w:r w:rsidR="003A459A">
              <w:t>Б</w:t>
            </w:r>
          </w:p>
        </w:tc>
        <w:tc>
          <w:tcPr>
            <w:tcW w:w="2337" w:type="dxa"/>
          </w:tcPr>
          <w:p w:rsidR="003A459A" w:rsidRPr="003A459A" w:rsidRDefault="003D4898" w:rsidP="00EE2A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 w:rsidR="003A459A">
              <w:rPr>
                <w:lang w:val="en-US"/>
              </w:rPr>
              <w:t>39</w:t>
            </w:r>
            <w:r w:rsidR="00EE2A52">
              <w:t>–</w:t>
            </w:r>
            <w:r w:rsidR="003A459A">
              <w:rPr>
                <w:lang w:val="en-US"/>
              </w:rPr>
              <w:t>XI</w:t>
            </w:r>
          </w:p>
        </w:tc>
      </w:tr>
      <w:tr w:rsidR="003A459A" w:rsidTr="00EE2A52">
        <w:tc>
          <w:tcPr>
            <w:tcW w:w="2336" w:type="dxa"/>
          </w:tcPr>
          <w:p w:rsidR="003A459A" w:rsidRDefault="003A459A" w:rsidP="00EE2A52">
            <w:pPr>
              <w:ind w:firstLine="0"/>
              <w:jc w:val="left"/>
            </w:pPr>
            <w:r>
              <w:t>Мурманск</w:t>
            </w:r>
          </w:p>
        </w:tc>
        <w:tc>
          <w:tcPr>
            <w:tcW w:w="2336" w:type="dxa"/>
          </w:tcPr>
          <w:p w:rsidR="003A459A" w:rsidRDefault="003A459A" w:rsidP="00EE2A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36</w:t>
            </w:r>
          </w:p>
        </w:tc>
        <w:tc>
          <w:tcPr>
            <w:tcW w:w="2336" w:type="dxa"/>
          </w:tcPr>
          <w:p w:rsidR="003A459A" w:rsidRPr="003A459A" w:rsidRDefault="003A459A" w:rsidP="00EE2A52">
            <w:pPr>
              <w:ind w:firstLine="0"/>
              <w:jc w:val="left"/>
            </w:pPr>
            <w:r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36</w:t>
            </w:r>
            <w:r w:rsidR="00EE2A52">
              <w:rPr>
                <w:lang w:val="en-US"/>
              </w:rPr>
              <w:t>–</w:t>
            </w:r>
            <w:r>
              <w:t>Г</w:t>
            </w:r>
          </w:p>
        </w:tc>
        <w:tc>
          <w:tcPr>
            <w:tcW w:w="2337" w:type="dxa"/>
          </w:tcPr>
          <w:p w:rsidR="003A459A" w:rsidRPr="003A459A" w:rsidRDefault="003A459A" w:rsidP="00EE2A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36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XXXIV</w:t>
            </w:r>
          </w:p>
        </w:tc>
      </w:tr>
    </w:tbl>
    <w:p w:rsidR="004F5740" w:rsidRDefault="004F5740" w:rsidP="003871E1">
      <w:pPr>
        <w:jc w:val="left"/>
      </w:pPr>
    </w:p>
    <w:p w:rsidR="003A459A" w:rsidRPr="003871E1" w:rsidRDefault="004F5740" w:rsidP="004F5740">
      <w:pPr>
        <w:spacing w:line="259" w:lineRule="auto"/>
        <w:ind w:firstLine="0"/>
        <w:contextualSpacing w:val="0"/>
        <w:jc w:val="left"/>
      </w:pPr>
      <w:r>
        <w:br w:type="page"/>
      </w:r>
    </w:p>
    <w:p w:rsidR="004F5740" w:rsidRDefault="004F5740" w:rsidP="004F5740">
      <w:pPr>
        <w:jc w:val="left"/>
        <w:rPr>
          <w:u w:val="single"/>
        </w:rPr>
      </w:pPr>
      <w:r w:rsidRPr="003871E1">
        <w:rPr>
          <w:u w:val="single"/>
        </w:rPr>
        <w:lastRenderedPageBreak/>
        <w:t>Зада</w:t>
      </w:r>
      <w:r>
        <w:rPr>
          <w:u w:val="single"/>
        </w:rPr>
        <w:t>ние 4</w:t>
      </w:r>
      <w:r w:rsidRPr="003871E1">
        <w:rPr>
          <w:u w:val="single"/>
        </w:rPr>
        <w:t>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F5740" w:rsidTr="004F5740"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</w:pPr>
            <w:r>
              <w:rPr>
                <w:lang w:val="en-US"/>
              </w:rPr>
              <w:t>S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</w:pPr>
            <w:r>
              <w:rPr>
                <w:lang w:val="en-US"/>
              </w:rPr>
              <w:t>S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</w:p>
        </w:tc>
      </w:tr>
      <w:tr w:rsidR="004F5740" w:rsidTr="004F5740"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  <w:rPr>
                <w:lang w:val="en-US"/>
              </w:rPr>
            </w:pPr>
            <w:r w:rsidRPr="004F5740"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 w:rsidRPr="004F5740"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</w:p>
        </w:tc>
      </w:tr>
      <w:tr w:rsidR="004F5740" w:rsidTr="004F5740"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4F5740" w:rsidRPr="004F5740" w:rsidRDefault="004F5740" w:rsidP="004F5740">
            <w:pPr>
              <w:ind w:firstLine="0"/>
              <w:jc w:val="center"/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</w:p>
        </w:tc>
      </w:tr>
    </w:tbl>
    <w:p w:rsidR="004F5740" w:rsidRDefault="004F5740" w:rsidP="004F5740">
      <w:pPr>
        <w:jc w:val="left"/>
        <w:rPr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F5740" w:rsidRPr="004F5740" w:rsidTr="00EE2A52"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52</w:t>
            </w:r>
          </w:p>
        </w:tc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</w:p>
        </w:tc>
      </w:tr>
      <w:tr w:rsidR="004F5740" w:rsidRPr="004F5740" w:rsidTr="00EE2A52"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Pr="004F5740"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</w:p>
        </w:tc>
      </w:tr>
      <w:tr w:rsidR="004F5740" w:rsidRPr="004F5740" w:rsidTr="00EE2A52"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</w:pPr>
            <w:r>
              <w:rPr>
                <w:lang w:val="en-US"/>
              </w:rPr>
              <w:t>M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52</w:t>
            </w:r>
          </w:p>
        </w:tc>
        <w:tc>
          <w:tcPr>
            <w:tcW w:w="3115" w:type="dxa"/>
          </w:tcPr>
          <w:p w:rsidR="004F5740" w:rsidRPr="004F5740" w:rsidRDefault="004F5740" w:rsidP="00EE2A52">
            <w:pPr>
              <w:ind w:firstLine="0"/>
              <w:jc w:val="center"/>
            </w:pPr>
            <w:r>
              <w:rPr>
                <w:lang w:val="en-US"/>
              </w:rPr>
              <w:t>M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</w:p>
        </w:tc>
      </w:tr>
    </w:tbl>
    <w:p w:rsidR="004F5740" w:rsidRDefault="004F5740" w:rsidP="004F5740">
      <w:pPr>
        <w:jc w:val="left"/>
        <w:rPr>
          <w:u w:val="single"/>
        </w:rPr>
      </w:pPr>
    </w:p>
    <w:p w:rsidR="004F5740" w:rsidRPr="003871E1" w:rsidRDefault="004F5740" w:rsidP="004F5740">
      <w:pPr>
        <w:jc w:val="left"/>
        <w:rPr>
          <w:u w:val="single"/>
        </w:rPr>
      </w:pPr>
    </w:p>
    <w:p w:rsidR="004F5740" w:rsidRPr="003871E1" w:rsidRDefault="004F5740" w:rsidP="004F5740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4</w:t>
      </w:r>
      <w:r w:rsidRPr="003871E1">
        <w:rPr>
          <w:u w:val="single"/>
        </w:rPr>
        <w:t>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0C79" w:rsidRPr="004F5740" w:rsidTr="00EE2A52"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</w:pPr>
            <w:r>
              <w:rPr>
                <w:lang w:val="en-US"/>
              </w:rPr>
              <w:t>J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</w:pPr>
            <w:r>
              <w:rPr>
                <w:lang w:val="en-US"/>
              </w:rPr>
              <w:t>J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4</w:t>
            </w:r>
          </w:p>
        </w:tc>
      </w:tr>
      <w:tr w:rsidR="006C0C79" w:rsidRPr="004F5740" w:rsidTr="00EE2A52"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4</w:t>
            </w:r>
          </w:p>
        </w:tc>
      </w:tr>
      <w:tr w:rsidR="006C0C79" w:rsidRPr="004F5740" w:rsidTr="00EE2A52">
        <w:tc>
          <w:tcPr>
            <w:tcW w:w="3115" w:type="dxa"/>
          </w:tcPr>
          <w:p w:rsidR="006C0C79" w:rsidRPr="004F5740" w:rsidRDefault="00BD7FE7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6C0C79" w:rsidRPr="004F5740" w:rsidRDefault="00BD7FE7" w:rsidP="006C0C79">
            <w:pPr>
              <w:ind w:firstLine="0"/>
              <w:jc w:val="center"/>
            </w:pPr>
            <w:r>
              <w:rPr>
                <w:lang w:val="en-US"/>
              </w:rPr>
              <w:t>H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:rsidR="006C0C79" w:rsidRPr="004F5740" w:rsidRDefault="00BD7FE7" w:rsidP="006C0C79">
            <w:pPr>
              <w:ind w:firstLine="0"/>
              <w:jc w:val="center"/>
            </w:pPr>
            <w:r>
              <w:rPr>
                <w:lang w:val="en-US"/>
              </w:rPr>
              <w:t>H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4</w:t>
            </w:r>
          </w:p>
        </w:tc>
      </w:tr>
    </w:tbl>
    <w:p w:rsidR="003871E1" w:rsidRDefault="003871E1" w:rsidP="003871E1">
      <w:pPr>
        <w:jc w:val="left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0C79" w:rsidRPr="004F5740" w:rsidTr="00EE2A52"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52</w:t>
            </w:r>
          </w:p>
        </w:tc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</w:p>
        </w:tc>
      </w:tr>
      <w:tr w:rsidR="006C0C79" w:rsidRPr="004F5740" w:rsidTr="00EE2A52"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Pr="004F5740"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6C0C79" w:rsidRPr="004F5740" w:rsidRDefault="006C0C79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</w:p>
        </w:tc>
      </w:tr>
      <w:tr w:rsidR="006C0C79" w:rsidRPr="004F5740" w:rsidTr="00EE2A52">
        <w:tc>
          <w:tcPr>
            <w:tcW w:w="3115" w:type="dxa"/>
          </w:tcPr>
          <w:p w:rsidR="006C0C79" w:rsidRPr="004F5740" w:rsidRDefault="00BD7FE7" w:rsidP="006C0C7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6C0C79" w:rsidRPr="004F5740" w:rsidRDefault="00BD7FE7" w:rsidP="006C0C79">
            <w:pPr>
              <w:ind w:firstLine="0"/>
              <w:jc w:val="center"/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52</w:t>
            </w:r>
          </w:p>
        </w:tc>
        <w:tc>
          <w:tcPr>
            <w:tcW w:w="3115" w:type="dxa"/>
          </w:tcPr>
          <w:p w:rsidR="006C0C79" w:rsidRPr="004F5740" w:rsidRDefault="00BD7FE7" w:rsidP="006C0C79">
            <w:pPr>
              <w:ind w:firstLine="0"/>
              <w:jc w:val="center"/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53</w:t>
            </w:r>
          </w:p>
        </w:tc>
      </w:tr>
    </w:tbl>
    <w:p w:rsidR="006C0C79" w:rsidRPr="003871E1" w:rsidRDefault="006C0C79" w:rsidP="003871E1">
      <w:pPr>
        <w:jc w:val="left"/>
      </w:pPr>
    </w:p>
    <w:p w:rsidR="00954B99" w:rsidRDefault="00954B99" w:rsidP="00954B99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5</w:t>
      </w:r>
      <w:r w:rsidRPr="003871E1">
        <w:rPr>
          <w:u w:val="single"/>
        </w:rPr>
        <w:t>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4B99" w:rsidRPr="004F5740" w:rsidTr="00EE2A52"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t xml:space="preserve"> – 50 </w:t>
            </w:r>
            <w:r w:rsidR="00EE2A52">
              <w:t>–</w:t>
            </w:r>
            <w:r>
              <w:t xml:space="preserve"> Г</w:t>
            </w:r>
          </w:p>
        </w:tc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</w:pPr>
            <w:r>
              <w:rPr>
                <w:lang w:val="en-US"/>
              </w:rPr>
              <w:t>T</w:t>
            </w:r>
            <w:r>
              <w:t xml:space="preserve"> – 51 </w:t>
            </w:r>
            <w:r w:rsidR="00EE2A52">
              <w:t>–</w:t>
            </w:r>
            <w:r>
              <w:t xml:space="preserve"> В</w:t>
            </w:r>
          </w:p>
        </w:tc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</w:pPr>
            <w:r>
              <w:rPr>
                <w:lang w:val="en-US"/>
              </w:rPr>
              <w:t>T</w:t>
            </w:r>
            <w:r>
              <w:t xml:space="preserve"> – 51 </w:t>
            </w:r>
            <w:r w:rsidR="00EE2A52">
              <w:t>–</w:t>
            </w:r>
            <w:r>
              <w:t xml:space="preserve"> Г</w:t>
            </w:r>
          </w:p>
        </w:tc>
      </w:tr>
      <w:tr w:rsidR="00954B99" w:rsidRPr="004F5740" w:rsidTr="00EE2A52"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S – 50 </w:t>
            </w:r>
            <w:r w:rsidR="00EE2A52">
              <w:t>–</w:t>
            </w:r>
            <w:r>
              <w:t xml:space="preserve"> Б</w:t>
            </w:r>
          </w:p>
        </w:tc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S – 51 </w:t>
            </w:r>
            <w:r w:rsidR="00EE2A52">
              <w:t>–</w:t>
            </w:r>
            <w:r>
              <w:t xml:space="preserve"> А</w:t>
            </w:r>
          </w:p>
        </w:tc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S – 51 </w:t>
            </w:r>
            <w:r w:rsidR="00EE2A52">
              <w:t>–</w:t>
            </w:r>
            <w:r>
              <w:t xml:space="preserve"> Б</w:t>
            </w:r>
          </w:p>
        </w:tc>
      </w:tr>
      <w:tr w:rsidR="00954B99" w:rsidRPr="004F5740" w:rsidTr="00EE2A52"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S – 50 </w:t>
            </w:r>
            <w:r w:rsidR="00EE2A52">
              <w:t>–</w:t>
            </w:r>
            <w:r>
              <w:t xml:space="preserve"> Г</w:t>
            </w:r>
          </w:p>
        </w:tc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</w:pPr>
            <w:r>
              <w:t xml:space="preserve">S – 51 </w:t>
            </w:r>
            <w:r w:rsidR="00EE2A52">
              <w:t>–</w:t>
            </w:r>
            <w:r>
              <w:t xml:space="preserve"> В</w:t>
            </w:r>
          </w:p>
        </w:tc>
        <w:tc>
          <w:tcPr>
            <w:tcW w:w="3115" w:type="dxa"/>
          </w:tcPr>
          <w:p w:rsidR="00954B99" w:rsidRPr="004F5740" w:rsidRDefault="00954B99" w:rsidP="00EE2A52">
            <w:pPr>
              <w:ind w:firstLine="0"/>
              <w:jc w:val="center"/>
            </w:pPr>
            <w:r>
              <w:t xml:space="preserve">S – 51 </w:t>
            </w:r>
            <w:r w:rsidR="00EE2A52">
              <w:t>–</w:t>
            </w:r>
            <w:r>
              <w:t xml:space="preserve"> Г</w:t>
            </w:r>
          </w:p>
        </w:tc>
      </w:tr>
    </w:tbl>
    <w:p w:rsidR="00954B99" w:rsidRDefault="00954B99" w:rsidP="00954B99">
      <w:pPr>
        <w:jc w:val="left"/>
        <w:rPr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5A4D" w:rsidRPr="004F5740" w:rsidTr="00EE2A52"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M – 2 </w:t>
            </w:r>
            <w:r w:rsidR="00EE2A52">
              <w:t>–</w:t>
            </w:r>
            <w:r>
              <w:t xml:space="preserve"> Б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t xml:space="preserve">M – 3 </w:t>
            </w:r>
            <w:r w:rsidR="00EE2A52">
              <w:t>–</w:t>
            </w:r>
            <w:r>
              <w:t xml:space="preserve"> А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t xml:space="preserve">M – 3 </w:t>
            </w:r>
            <w:r w:rsidR="00EE2A52">
              <w:t>–</w:t>
            </w:r>
            <w:r>
              <w:t xml:space="preserve"> Б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M – 2 </w:t>
            </w:r>
            <w:r w:rsidR="00EE2A52">
              <w:t>–</w:t>
            </w:r>
            <w:r>
              <w:t xml:space="preserve"> Г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M – 3 </w:t>
            </w:r>
            <w:r w:rsidR="00EE2A52">
              <w:t>–</w:t>
            </w:r>
            <w:r>
              <w:t xml:space="preserve"> В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M – 3 </w:t>
            </w:r>
            <w:r w:rsidR="00EE2A52">
              <w:t>–</w:t>
            </w:r>
            <w:r>
              <w:t xml:space="preserve"> Г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F05A4D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L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  <w:r w:rsidR="00EE2A52">
              <w:rPr>
                <w:lang w:val="en-US"/>
              </w:rPr>
              <w:t>–</w:t>
            </w:r>
            <w:r>
              <w:t>Б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L</w:t>
            </w:r>
            <w:r>
              <w:t xml:space="preserve"> – 3 </w:t>
            </w:r>
            <w:r w:rsidR="00EE2A52">
              <w:t>–</w:t>
            </w:r>
            <w:r>
              <w:t xml:space="preserve"> А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L</w:t>
            </w:r>
            <w:r>
              <w:t xml:space="preserve"> – 3 </w:t>
            </w:r>
            <w:r w:rsidR="00EE2A52">
              <w:t>–</w:t>
            </w:r>
            <w:r>
              <w:t xml:space="preserve"> Б</w:t>
            </w:r>
          </w:p>
        </w:tc>
      </w:tr>
    </w:tbl>
    <w:p w:rsidR="00F05A4D" w:rsidRDefault="00F05A4D" w:rsidP="00954B99">
      <w:pPr>
        <w:jc w:val="left"/>
        <w:rPr>
          <w:u w:val="single"/>
        </w:rPr>
      </w:pPr>
    </w:p>
    <w:p w:rsidR="00954B99" w:rsidRPr="003871E1" w:rsidRDefault="00954B99" w:rsidP="00954B99">
      <w:pPr>
        <w:jc w:val="left"/>
        <w:rPr>
          <w:u w:val="single"/>
        </w:rPr>
      </w:pPr>
    </w:p>
    <w:p w:rsidR="00954B99" w:rsidRPr="003871E1" w:rsidRDefault="00954B99" w:rsidP="00954B99">
      <w:pPr>
        <w:jc w:val="left"/>
        <w:rPr>
          <w:u w:val="single"/>
        </w:rPr>
      </w:pPr>
      <w:r w:rsidRPr="003871E1">
        <w:rPr>
          <w:u w:val="single"/>
        </w:rPr>
        <w:lastRenderedPageBreak/>
        <w:t>Зада</w:t>
      </w:r>
      <w:r>
        <w:rPr>
          <w:u w:val="single"/>
        </w:rPr>
        <w:t>ние 5</w:t>
      </w:r>
      <w:r w:rsidRPr="003871E1">
        <w:rPr>
          <w:u w:val="single"/>
        </w:rPr>
        <w:t>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5A4D" w:rsidRPr="004F5740" w:rsidTr="00EE2A52"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0</w:t>
            </w:r>
            <w:r w:rsidR="00EE2A52">
              <w:t>–</w:t>
            </w:r>
            <w:r>
              <w:t>Б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t>–</w:t>
            </w:r>
            <w:r>
              <w:t>А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t>–</w:t>
            </w:r>
            <w:r>
              <w:t>Б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0</w:t>
            </w:r>
            <w:r w:rsidR="00EE2A52">
              <w:t>–</w:t>
            </w:r>
            <w:r>
              <w:t>Г</w:t>
            </w:r>
          </w:p>
        </w:tc>
        <w:tc>
          <w:tcPr>
            <w:tcW w:w="3115" w:type="dxa"/>
          </w:tcPr>
          <w:p w:rsidR="00F05A4D" w:rsidRPr="00F05A4D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t>–</w:t>
            </w:r>
            <w:r>
              <w:t>В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t>–</w:t>
            </w:r>
            <w:r>
              <w:t>Г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F05A4D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C</w:t>
            </w:r>
            <w:r w:rsidR="00EE2A52">
              <w:rPr>
                <w:lang w:val="en-US"/>
              </w:rPr>
              <w:t>–</w:t>
            </w:r>
            <w:r>
              <w:t>0</w:t>
            </w:r>
            <w:r w:rsidR="00EE2A52">
              <w:rPr>
                <w:lang w:val="en-US"/>
              </w:rPr>
              <w:t>–</w:t>
            </w:r>
            <w:r>
              <w:t>Б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C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rPr>
                <w:lang w:val="en-US"/>
              </w:rPr>
              <w:t>–</w:t>
            </w:r>
            <w:r>
              <w:t>А</w:t>
            </w:r>
          </w:p>
        </w:tc>
        <w:tc>
          <w:tcPr>
            <w:tcW w:w="3115" w:type="dxa"/>
          </w:tcPr>
          <w:p w:rsidR="00F05A4D" w:rsidRPr="00F05A4D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C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rPr>
                <w:lang w:val="en-US"/>
              </w:rPr>
              <w:t>–</w:t>
            </w:r>
            <w:r>
              <w:t>Б</w:t>
            </w:r>
          </w:p>
        </w:tc>
      </w:tr>
    </w:tbl>
    <w:p w:rsidR="003871E1" w:rsidRDefault="003871E1" w:rsidP="003871E1">
      <w:pPr>
        <w:jc w:val="left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5A4D" w:rsidRPr="004F5740" w:rsidTr="00EE2A52">
        <w:tc>
          <w:tcPr>
            <w:tcW w:w="3115" w:type="dxa"/>
          </w:tcPr>
          <w:p w:rsidR="00F05A4D" w:rsidRPr="004F5740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t>Г</w:t>
            </w:r>
          </w:p>
        </w:tc>
        <w:tc>
          <w:tcPr>
            <w:tcW w:w="3115" w:type="dxa"/>
          </w:tcPr>
          <w:p w:rsidR="00F05A4D" w:rsidRPr="00F05A4D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L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t>В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rPr>
                <w:lang w:val="en-US"/>
              </w:rPr>
              <w:t>L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t>Г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4F5740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К – 17 </w:t>
            </w:r>
            <w:r w:rsidR="00EE2A52">
              <w:t>–</w:t>
            </w:r>
            <w:r>
              <w:t xml:space="preserve"> Б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К – 17 </w:t>
            </w:r>
            <w:r w:rsidR="00EE2A52">
              <w:t>–</w:t>
            </w:r>
            <w:r>
              <w:t xml:space="preserve"> А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К – 17 </w:t>
            </w:r>
            <w:r w:rsidR="00EE2A52">
              <w:t>–</w:t>
            </w:r>
            <w:r>
              <w:t xml:space="preserve"> Б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F05A4D" w:rsidRDefault="00F05A4D" w:rsidP="00EE2A52">
            <w:pPr>
              <w:ind w:firstLine="0"/>
              <w:jc w:val="center"/>
            </w:pPr>
            <w:r>
              <w:t>К – 16</w:t>
            </w:r>
            <w:r w:rsidR="005C4EC2">
              <w:t xml:space="preserve"> </w:t>
            </w:r>
            <w:r w:rsidR="00EE2A52">
              <w:t>–</w:t>
            </w:r>
            <w:r w:rsidR="005C4EC2">
              <w:t xml:space="preserve"> Г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t xml:space="preserve">К – 17 </w:t>
            </w:r>
            <w:r w:rsidR="00EE2A52">
              <w:t>–</w:t>
            </w:r>
            <w:r>
              <w:t xml:space="preserve"> В</w:t>
            </w:r>
          </w:p>
        </w:tc>
        <w:tc>
          <w:tcPr>
            <w:tcW w:w="3115" w:type="dxa"/>
          </w:tcPr>
          <w:p w:rsidR="00F05A4D" w:rsidRPr="004F5740" w:rsidRDefault="00F05A4D" w:rsidP="00EE2A52">
            <w:pPr>
              <w:ind w:firstLine="0"/>
              <w:jc w:val="center"/>
            </w:pPr>
            <w:r>
              <w:t xml:space="preserve">К – 17 </w:t>
            </w:r>
            <w:r w:rsidR="00EE2A52">
              <w:t>–</w:t>
            </w:r>
            <w:r>
              <w:t xml:space="preserve"> Г</w:t>
            </w:r>
          </w:p>
        </w:tc>
      </w:tr>
    </w:tbl>
    <w:p w:rsidR="008B35AC" w:rsidRDefault="008B35AC" w:rsidP="003871E1">
      <w:pPr>
        <w:jc w:val="left"/>
      </w:pPr>
    </w:p>
    <w:p w:rsidR="008B35AC" w:rsidRDefault="008B35AC" w:rsidP="003871E1">
      <w:pPr>
        <w:jc w:val="left"/>
      </w:pPr>
    </w:p>
    <w:p w:rsidR="008B35AC" w:rsidRPr="003871E1" w:rsidRDefault="008B35AC" w:rsidP="008B35AC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6</w:t>
      </w:r>
      <w:r w:rsidRPr="003871E1">
        <w:rPr>
          <w:u w:val="single"/>
        </w:rPr>
        <w:t>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35AC" w:rsidRPr="004F5740" w:rsidTr="00EE2A52"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</w:t>
            </w:r>
            <w:r>
              <w:rPr>
                <w:lang w:val="en-US"/>
              </w:rPr>
              <w:t>VI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</w:t>
            </w:r>
            <w:r>
              <w:rPr>
                <w:lang w:val="en-US"/>
              </w:rPr>
              <w:t>VII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</w:t>
            </w:r>
            <w:r>
              <w:rPr>
                <w:lang w:val="en-US"/>
              </w:rPr>
              <w:t>VIII</w:t>
            </w:r>
          </w:p>
        </w:tc>
      </w:tr>
      <w:tr w:rsidR="008B35AC" w:rsidRPr="004F5740" w:rsidTr="00EE2A52">
        <w:tc>
          <w:tcPr>
            <w:tcW w:w="3115" w:type="dxa"/>
          </w:tcPr>
          <w:p w:rsidR="008B35AC" w:rsidRPr="004F5740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XXII</w:t>
            </w:r>
          </w:p>
        </w:tc>
        <w:tc>
          <w:tcPr>
            <w:tcW w:w="3115" w:type="dxa"/>
          </w:tcPr>
          <w:p w:rsidR="008B35AC" w:rsidRPr="004F5740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XXIII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XX</w:t>
            </w:r>
            <w:r>
              <w:rPr>
                <w:lang w:val="en-US"/>
              </w:rPr>
              <w:t>IV</w:t>
            </w:r>
          </w:p>
        </w:tc>
      </w:tr>
      <w:tr w:rsidR="008B35AC" w:rsidRPr="004F5740" w:rsidTr="00EE2A52"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XX</w:t>
            </w:r>
            <w:r>
              <w:rPr>
                <w:lang w:val="en-US"/>
              </w:rPr>
              <w:t>VIII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XXI</w:t>
            </w:r>
            <w:r>
              <w:rPr>
                <w:lang w:val="en-US"/>
              </w:rPr>
              <w:t>X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Q – 5 – XX</w:t>
            </w:r>
            <w:r>
              <w:rPr>
                <w:lang w:val="en-US"/>
              </w:rPr>
              <w:t>X</w:t>
            </w:r>
          </w:p>
        </w:tc>
      </w:tr>
    </w:tbl>
    <w:p w:rsidR="008B35AC" w:rsidRDefault="008B35AC" w:rsidP="008B35AC">
      <w:pPr>
        <w:jc w:val="left"/>
        <w:rPr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35AC" w:rsidRPr="004F5740" w:rsidTr="00EE2A52"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I – 53 – </w:t>
            </w:r>
            <w:r>
              <w:rPr>
                <w:lang w:val="en-US"/>
              </w:rPr>
              <w:t>II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I – 53 – I</w:t>
            </w:r>
            <w:r>
              <w:rPr>
                <w:lang w:val="en-US"/>
              </w:rPr>
              <w:t>II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I – 53 – </w:t>
            </w:r>
            <w:r>
              <w:rPr>
                <w:lang w:val="en-US"/>
              </w:rPr>
              <w:t>IV</w:t>
            </w:r>
          </w:p>
        </w:tc>
      </w:tr>
      <w:tr w:rsidR="008B35AC" w:rsidRPr="005C4EC2" w:rsidTr="00EE2A52"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I – 53 – </w:t>
            </w:r>
            <w:r>
              <w:rPr>
                <w:lang w:val="en-US"/>
              </w:rPr>
              <w:t>VIII</w:t>
            </w:r>
          </w:p>
        </w:tc>
        <w:tc>
          <w:tcPr>
            <w:tcW w:w="3115" w:type="dxa"/>
          </w:tcPr>
          <w:p w:rsidR="008B35AC" w:rsidRPr="004F5740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>I – 53 – IX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I – 53 – </w:t>
            </w:r>
            <w:r>
              <w:rPr>
                <w:lang w:val="en-US"/>
              </w:rPr>
              <w:t>X</w:t>
            </w:r>
          </w:p>
        </w:tc>
      </w:tr>
      <w:tr w:rsidR="008B35AC" w:rsidRPr="004F5740" w:rsidTr="00EE2A52"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I – 53 – </w:t>
            </w:r>
            <w:r>
              <w:rPr>
                <w:lang w:val="en-US"/>
              </w:rPr>
              <w:t>XIV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I – 53 – </w:t>
            </w:r>
            <w:r>
              <w:rPr>
                <w:lang w:val="en-US"/>
              </w:rPr>
              <w:t>XV</w:t>
            </w:r>
          </w:p>
        </w:tc>
        <w:tc>
          <w:tcPr>
            <w:tcW w:w="3115" w:type="dxa"/>
          </w:tcPr>
          <w:p w:rsidR="008B35AC" w:rsidRPr="008B35AC" w:rsidRDefault="008B35AC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I – 53 – </w:t>
            </w:r>
            <w:r>
              <w:rPr>
                <w:lang w:val="en-US"/>
              </w:rPr>
              <w:t>XVI</w:t>
            </w:r>
          </w:p>
        </w:tc>
      </w:tr>
    </w:tbl>
    <w:p w:rsidR="008B35AC" w:rsidRDefault="008B35AC" w:rsidP="003871E1">
      <w:pPr>
        <w:jc w:val="left"/>
      </w:pPr>
    </w:p>
    <w:p w:rsidR="005C4EC2" w:rsidRDefault="005C4EC2" w:rsidP="005C4EC2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6</w:t>
      </w:r>
      <w:r w:rsidRPr="003871E1">
        <w:rPr>
          <w:u w:val="single"/>
        </w:rPr>
        <w:t>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4EC2" w:rsidRPr="004F5740" w:rsidTr="00EE2A52">
        <w:tc>
          <w:tcPr>
            <w:tcW w:w="3115" w:type="dxa"/>
          </w:tcPr>
          <w:p w:rsidR="005C4EC2" w:rsidRPr="004F5740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XXXII</w:t>
            </w:r>
          </w:p>
        </w:tc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XXXIII</w:t>
            </w:r>
          </w:p>
        </w:tc>
        <w:tc>
          <w:tcPr>
            <w:tcW w:w="3115" w:type="dxa"/>
          </w:tcPr>
          <w:p w:rsidR="005C4EC2" w:rsidRPr="004F5740" w:rsidRDefault="005C4EC2" w:rsidP="00EE2A52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XXXIV</w:t>
            </w:r>
          </w:p>
        </w:tc>
      </w:tr>
      <w:tr w:rsidR="005C4EC2" w:rsidRPr="004F5740" w:rsidTr="00EE2A52">
        <w:tc>
          <w:tcPr>
            <w:tcW w:w="3115" w:type="dxa"/>
          </w:tcPr>
          <w:p w:rsidR="005C4EC2" w:rsidRPr="004F5740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>C – 17 – II</w:t>
            </w:r>
          </w:p>
        </w:tc>
        <w:tc>
          <w:tcPr>
            <w:tcW w:w="3115" w:type="dxa"/>
          </w:tcPr>
          <w:p w:rsidR="005C4EC2" w:rsidRPr="004F5740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>C – 17 – III</w:t>
            </w:r>
          </w:p>
        </w:tc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>C – 17 – I</w:t>
            </w:r>
            <w:r>
              <w:rPr>
                <w:lang w:val="en-US"/>
              </w:rPr>
              <w:t>V</w:t>
            </w:r>
          </w:p>
        </w:tc>
      </w:tr>
      <w:tr w:rsidR="005C4EC2" w:rsidRPr="004F5740" w:rsidTr="00EE2A52"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C – 17 – </w:t>
            </w:r>
            <w:r>
              <w:rPr>
                <w:lang w:val="en-US"/>
              </w:rPr>
              <w:t>VIII</w:t>
            </w:r>
          </w:p>
        </w:tc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 xml:space="preserve">C – 17 – </w:t>
            </w:r>
            <w:r>
              <w:rPr>
                <w:lang w:val="en-US"/>
              </w:rPr>
              <w:t>IX</w:t>
            </w:r>
          </w:p>
        </w:tc>
        <w:tc>
          <w:tcPr>
            <w:tcW w:w="3115" w:type="dxa"/>
          </w:tcPr>
          <w:p w:rsidR="005C4EC2" w:rsidRPr="004F5740" w:rsidRDefault="005C4EC2" w:rsidP="00EE2A52">
            <w:pPr>
              <w:ind w:firstLine="0"/>
              <w:jc w:val="center"/>
            </w:pPr>
            <w:r>
              <w:t xml:space="preserve">C – 17 – </w:t>
            </w:r>
            <w:r>
              <w:rPr>
                <w:lang w:val="en-US"/>
              </w:rPr>
              <w:t>X</w:t>
            </w:r>
          </w:p>
        </w:tc>
      </w:tr>
    </w:tbl>
    <w:p w:rsidR="005C4EC2" w:rsidRDefault="005C4EC2" w:rsidP="005C4EC2">
      <w:pPr>
        <w:jc w:val="left"/>
        <w:rPr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4EC2" w:rsidRPr="004F5740" w:rsidTr="00EE2A52"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>D – 4 – X</w:t>
            </w:r>
            <w:r>
              <w:rPr>
                <w:lang w:val="en-US"/>
              </w:rPr>
              <w:t>V</w:t>
            </w:r>
            <w:r>
              <w:t>I</w:t>
            </w:r>
            <w:r>
              <w:rPr>
                <w:lang w:val="en-US"/>
              </w:rPr>
              <w:t>I</w:t>
            </w:r>
          </w:p>
        </w:tc>
        <w:tc>
          <w:tcPr>
            <w:tcW w:w="3115" w:type="dxa"/>
          </w:tcPr>
          <w:p w:rsidR="005C4EC2" w:rsidRPr="005C4EC2" w:rsidRDefault="005C4EC2" w:rsidP="005C4EC2">
            <w:pPr>
              <w:ind w:firstLine="0"/>
              <w:jc w:val="center"/>
              <w:rPr>
                <w:lang w:val="en-US"/>
              </w:rPr>
            </w:pPr>
            <w:r>
              <w:t>D – 4 – X</w:t>
            </w:r>
            <w:r>
              <w:rPr>
                <w:lang w:val="en-US"/>
              </w:rPr>
              <w:t>VIII</w:t>
            </w:r>
          </w:p>
        </w:tc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XIII</w:t>
            </w:r>
          </w:p>
        </w:tc>
      </w:tr>
      <w:tr w:rsidR="005C4EC2" w:rsidRPr="005C4EC2" w:rsidTr="00EE2A52"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>D – 4 – XXI</w:t>
            </w:r>
            <w:r>
              <w:rPr>
                <w:lang w:val="en-US"/>
              </w:rPr>
              <w:t>II</w:t>
            </w:r>
          </w:p>
        </w:tc>
        <w:tc>
          <w:tcPr>
            <w:tcW w:w="3115" w:type="dxa"/>
          </w:tcPr>
          <w:p w:rsidR="005C4EC2" w:rsidRPr="004F5740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>D – 4 – XXIV</w:t>
            </w:r>
          </w:p>
        </w:tc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XIX</w:t>
            </w:r>
          </w:p>
        </w:tc>
      </w:tr>
      <w:tr w:rsidR="005C4EC2" w:rsidRPr="004F5740" w:rsidTr="00EE2A52"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>D – 4 – XX</w:t>
            </w:r>
            <w:r>
              <w:rPr>
                <w:lang w:val="en-US"/>
              </w:rPr>
              <w:t>IX</w:t>
            </w:r>
          </w:p>
        </w:tc>
        <w:tc>
          <w:tcPr>
            <w:tcW w:w="3115" w:type="dxa"/>
          </w:tcPr>
          <w:p w:rsidR="005C4EC2" w:rsidRPr="005C4EC2" w:rsidRDefault="005C4EC2" w:rsidP="00EE2A52">
            <w:pPr>
              <w:ind w:firstLine="0"/>
              <w:jc w:val="center"/>
              <w:rPr>
                <w:lang w:val="en-US"/>
              </w:rPr>
            </w:pPr>
            <w:r>
              <w:t>D – 4 – XX</w:t>
            </w:r>
            <w:r>
              <w:rPr>
                <w:lang w:val="en-US"/>
              </w:rPr>
              <w:t>X</w:t>
            </w:r>
          </w:p>
        </w:tc>
        <w:tc>
          <w:tcPr>
            <w:tcW w:w="3115" w:type="dxa"/>
          </w:tcPr>
          <w:p w:rsidR="005C4EC2" w:rsidRPr="004F5740" w:rsidRDefault="005C4EC2" w:rsidP="00EE2A52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XXV</w:t>
            </w:r>
          </w:p>
        </w:tc>
      </w:tr>
    </w:tbl>
    <w:p w:rsidR="005C4EC2" w:rsidRDefault="005C4EC2" w:rsidP="005C4EC2">
      <w:pPr>
        <w:jc w:val="left"/>
        <w:rPr>
          <w:u w:val="single"/>
        </w:rPr>
      </w:pPr>
    </w:p>
    <w:p w:rsidR="005C4EC2" w:rsidRPr="003871E1" w:rsidRDefault="005C4EC2" w:rsidP="005C4EC2">
      <w:pPr>
        <w:jc w:val="left"/>
        <w:rPr>
          <w:u w:val="single"/>
        </w:rPr>
      </w:pPr>
    </w:p>
    <w:p w:rsidR="00A3593C" w:rsidRDefault="00A3593C" w:rsidP="00A3593C">
      <w:pPr>
        <w:jc w:val="left"/>
        <w:rPr>
          <w:u w:val="single"/>
        </w:rPr>
      </w:pPr>
      <w:r w:rsidRPr="003871E1">
        <w:rPr>
          <w:u w:val="single"/>
        </w:rPr>
        <w:lastRenderedPageBreak/>
        <w:t>Зада</w:t>
      </w:r>
      <w:r>
        <w:rPr>
          <w:u w:val="single"/>
        </w:rPr>
        <w:t>ние 7</w:t>
      </w:r>
      <w:r w:rsidRPr="003871E1">
        <w:rPr>
          <w:u w:val="single"/>
        </w:rPr>
        <w:t>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3593C" w:rsidTr="00A3593C">
        <w:tc>
          <w:tcPr>
            <w:tcW w:w="3115" w:type="dxa"/>
          </w:tcPr>
          <w:p w:rsidR="00A3593C" w:rsidRDefault="00A3593C" w:rsidP="00A3593C">
            <w:pPr>
              <w:ind w:firstLine="0"/>
              <w:jc w:val="center"/>
              <w:rPr>
                <w:u w:val="single"/>
              </w:rPr>
            </w:pPr>
            <w:r>
              <w:t xml:space="preserve">N – 12 </w:t>
            </w:r>
            <w:r w:rsidR="00D94C49">
              <w:t>–</w:t>
            </w:r>
            <w:r>
              <w:t xml:space="preserve"> </w:t>
            </w:r>
            <w:r w:rsidR="00D94C49">
              <w:t>57</w:t>
            </w:r>
          </w:p>
        </w:tc>
        <w:tc>
          <w:tcPr>
            <w:tcW w:w="3115" w:type="dxa"/>
          </w:tcPr>
          <w:p w:rsidR="00A3593C" w:rsidRDefault="00D94C49" w:rsidP="00A3593C">
            <w:pPr>
              <w:ind w:firstLine="0"/>
              <w:jc w:val="center"/>
              <w:rPr>
                <w:u w:val="single"/>
              </w:rPr>
            </w:pPr>
            <w:r>
              <w:t>N – 12 – 58</w:t>
            </w:r>
          </w:p>
        </w:tc>
        <w:tc>
          <w:tcPr>
            <w:tcW w:w="3115" w:type="dxa"/>
          </w:tcPr>
          <w:p w:rsidR="00A3593C" w:rsidRDefault="00D94C49" w:rsidP="00A3593C">
            <w:pPr>
              <w:ind w:firstLine="0"/>
              <w:jc w:val="center"/>
              <w:rPr>
                <w:u w:val="single"/>
              </w:rPr>
            </w:pPr>
            <w:r>
              <w:t>N – 12 – 59</w:t>
            </w:r>
          </w:p>
        </w:tc>
      </w:tr>
      <w:tr w:rsidR="00A3593C" w:rsidTr="00A3593C">
        <w:tc>
          <w:tcPr>
            <w:tcW w:w="3115" w:type="dxa"/>
          </w:tcPr>
          <w:p w:rsidR="00A3593C" w:rsidRDefault="00D94C49" w:rsidP="00A3593C">
            <w:pPr>
              <w:ind w:firstLine="0"/>
              <w:jc w:val="center"/>
              <w:rPr>
                <w:u w:val="single"/>
              </w:rPr>
            </w:pPr>
            <w:r>
              <w:t>N – 12 – 69</w:t>
            </w:r>
          </w:p>
        </w:tc>
        <w:tc>
          <w:tcPr>
            <w:tcW w:w="3115" w:type="dxa"/>
          </w:tcPr>
          <w:p w:rsidR="00A3593C" w:rsidRDefault="00A3593C" w:rsidP="00A3593C">
            <w:pPr>
              <w:ind w:firstLine="0"/>
              <w:jc w:val="center"/>
              <w:rPr>
                <w:u w:val="single"/>
              </w:rPr>
            </w:pPr>
            <w:r>
              <w:t xml:space="preserve">N – 12 </w:t>
            </w:r>
            <w:r w:rsidR="00EE2A52">
              <w:t>–</w:t>
            </w:r>
            <w:r>
              <w:t xml:space="preserve"> 70</w:t>
            </w:r>
          </w:p>
        </w:tc>
        <w:tc>
          <w:tcPr>
            <w:tcW w:w="3115" w:type="dxa"/>
          </w:tcPr>
          <w:p w:rsidR="00A3593C" w:rsidRDefault="00D94C49" w:rsidP="00A3593C">
            <w:pPr>
              <w:ind w:firstLine="0"/>
              <w:jc w:val="center"/>
              <w:rPr>
                <w:u w:val="single"/>
              </w:rPr>
            </w:pPr>
            <w:r>
              <w:t>N – 12 – 71</w:t>
            </w:r>
          </w:p>
        </w:tc>
      </w:tr>
      <w:tr w:rsidR="00A3593C" w:rsidTr="00A3593C">
        <w:tc>
          <w:tcPr>
            <w:tcW w:w="3115" w:type="dxa"/>
          </w:tcPr>
          <w:p w:rsidR="00A3593C" w:rsidRDefault="00D94C49" w:rsidP="00A3593C">
            <w:pPr>
              <w:ind w:firstLine="0"/>
              <w:jc w:val="center"/>
              <w:rPr>
                <w:u w:val="single"/>
              </w:rPr>
            </w:pPr>
            <w:r>
              <w:t>N – 12 – 81</w:t>
            </w:r>
          </w:p>
        </w:tc>
        <w:tc>
          <w:tcPr>
            <w:tcW w:w="3115" w:type="dxa"/>
          </w:tcPr>
          <w:p w:rsidR="00A3593C" w:rsidRDefault="00D94C49" w:rsidP="00A3593C">
            <w:pPr>
              <w:ind w:firstLine="0"/>
              <w:jc w:val="center"/>
              <w:rPr>
                <w:u w:val="single"/>
              </w:rPr>
            </w:pPr>
            <w:r>
              <w:t>N – 12 – 82</w:t>
            </w:r>
          </w:p>
        </w:tc>
        <w:tc>
          <w:tcPr>
            <w:tcW w:w="3115" w:type="dxa"/>
          </w:tcPr>
          <w:p w:rsidR="00A3593C" w:rsidRDefault="00D94C49" w:rsidP="00A3593C">
            <w:pPr>
              <w:ind w:firstLine="0"/>
              <w:jc w:val="center"/>
              <w:rPr>
                <w:u w:val="single"/>
              </w:rPr>
            </w:pPr>
            <w:r>
              <w:t>N – 12 – 83</w:t>
            </w:r>
          </w:p>
        </w:tc>
      </w:tr>
    </w:tbl>
    <w:p w:rsidR="00A3593C" w:rsidRDefault="00A3593C" w:rsidP="00A3593C">
      <w:pPr>
        <w:jc w:val="left"/>
        <w:rPr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94C49" w:rsidTr="00EE2A52"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27 – 12</w:t>
            </w:r>
          </w:p>
        </w:tc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28 – 1</w:t>
            </w:r>
          </w:p>
        </w:tc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28 – 2</w:t>
            </w:r>
          </w:p>
        </w:tc>
      </w:tr>
      <w:tr w:rsidR="00D94C49" w:rsidTr="00EE2A52"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27 – 24</w:t>
            </w:r>
          </w:p>
        </w:tc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28 – 13</w:t>
            </w:r>
          </w:p>
        </w:tc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28 – 14</w:t>
            </w:r>
          </w:p>
        </w:tc>
      </w:tr>
      <w:tr w:rsidR="00D94C49" w:rsidTr="00EE2A52"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27 – 36</w:t>
            </w:r>
          </w:p>
        </w:tc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28 – 25</w:t>
            </w:r>
          </w:p>
        </w:tc>
        <w:tc>
          <w:tcPr>
            <w:tcW w:w="3115" w:type="dxa"/>
          </w:tcPr>
          <w:p w:rsidR="00D94C49" w:rsidRDefault="00D94C49" w:rsidP="00EE2A52">
            <w:pPr>
              <w:ind w:firstLine="0"/>
              <w:jc w:val="center"/>
              <w:rPr>
                <w:u w:val="single"/>
              </w:rPr>
            </w:pPr>
            <w:r>
              <w:t>R – 28 – 26</w:t>
            </w:r>
          </w:p>
        </w:tc>
      </w:tr>
    </w:tbl>
    <w:p w:rsidR="00D94C49" w:rsidRDefault="00D94C49" w:rsidP="00A3593C">
      <w:pPr>
        <w:jc w:val="left"/>
        <w:rPr>
          <w:u w:val="single"/>
        </w:rPr>
      </w:pPr>
    </w:p>
    <w:p w:rsidR="00A3593C" w:rsidRDefault="00A3593C" w:rsidP="00A3593C">
      <w:pPr>
        <w:jc w:val="left"/>
        <w:rPr>
          <w:u w:val="single"/>
        </w:rPr>
      </w:pPr>
    </w:p>
    <w:p w:rsidR="00A3593C" w:rsidRDefault="00A3593C" w:rsidP="00A3593C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7</w:t>
      </w:r>
      <w:r w:rsidRPr="003871E1">
        <w:rPr>
          <w:u w:val="single"/>
        </w:rPr>
        <w:t>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2137" w:rsidTr="00EE2A52">
        <w:tc>
          <w:tcPr>
            <w:tcW w:w="3115" w:type="dxa"/>
          </w:tcPr>
          <w:p w:rsidR="00742137" w:rsidRPr="00EE2A52" w:rsidRDefault="00EE2A52" w:rsidP="00EE2A52">
            <w:pPr>
              <w:ind w:firstLine="0"/>
              <w:jc w:val="center"/>
            </w:pPr>
            <w:r w:rsidRPr="00EE2A52">
              <w:rPr>
                <w:lang w:val="en-US"/>
              </w:rPr>
              <w:t>J – 53 – 132</w:t>
            </w:r>
          </w:p>
        </w:tc>
        <w:tc>
          <w:tcPr>
            <w:tcW w:w="3115" w:type="dxa"/>
          </w:tcPr>
          <w:p w:rsidR="00742137" w:rsidRPr="00EE2A52" w:rsidRDefault="00EE2A52" w:rsidP="00EE2A52">
            <w:pPr>
              <w:ind w:firstLine="0"/>
              <w:jc w:val="center"/>
              <w:rPr>
                <w:lang w:val="en-US"/>
              </w:rPr>
            </w:pPr>
            <w:r w:rsidRPr="00EE2A52">
              <w:rPr>
                <w:lang w:val="en-US"/>
              </w:rPr>
              <w:t>J – 54 – 133</w:t>
            </w:r>
          </w:p>
        </w:tc>
        <w:tc>
          <w:tcPr>
            <w:tcW w:w="3115" w:type="dxa"/>
          </w:tcPr>
          <w:p w:rsidR="00742137" w:rsidRPr="00EE2A52" w:rsidRDefault="00EE2A52" w:rsidP="00EE2A52">
            <w:pPr>
              <w:ind w:firstLine="0"/>
              <w:jc w:val="center"/>
            </w:pPr>
            <w:r w:rsidRPr="00EE2A52">
              <w:rPr>
                <w:lang w:val="en-US"/>
              </w:rPr>
              <w:t xml:space="preserve">J – </w:t>
            </w:r>
            <w:r w:rsidRPr="00EE2A52">
              <w:t>54</w:t>
            </w:r>
            <w:r w:rsidRPr="00EE2A52">
              <w:rPr>
                <w:lang w:val="en-US"/>
              </w:rPr>
              <w:t xml:space="preserve"> – </w:t>
            </w:r>
            <w:r w:rsidRPr="00EE2A52">
              <w:t>134</w:t>
            </w:r>
          </w:p>
        </w:tc>
      </w:tr>
      <w:tr w:rsidR="00742137" w:rsidTr="00EE2A52"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I – 53</w:t>
            </w:r>
            <w:r w:rsidR="00EE2A52">
              <w:t xml:space="preserve"> </w:t>
            </w:r>
            <w:r w:rsidR="00EE2A52">
              <w:rPr>
                <w:lang w:val="en-US"/>
              </w:rPr>
              <w:t>–</w:t>
            </w:r>
            <w:r>
              <w:t xml:space="preserve"> 24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 xml:space="preserve">I – 54 </w:t>
            </w:r>
            <w:r w:rsidR="00EE2A52">
              <w:t>–</w:t>
            </w:r>
            <w:r>
              <w:t xml:space="preserve"> 1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 xml:space="preserve">I – 54 </w:t>
            </w:r>
            <w:r w:rsidR="00EE2A52">
              <w:t>–</w:t>
            </w:r>
            <w:r>
              <w:t xml:space="preserve"> 2</w:t>
            </w:r>
          </w:p>
        </w:tc>
      </w:tr>
      <w:tr w:rsidR="00742137" w:rsidTr="00EE2A52"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 xml:space="preserve">I – 53 </w:t>
            </w:r>
            <w:r w:rsidR="00EE2A52">
              <w:t>–</w:t>
            </w:r>
            <w:r>
              <w:t xml:space="preserve"> 36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 xml:space="preserve">I – 54 </w:t>
            </w:r>
            <w:r w:rsidR="00EE2A52">
              <w:t>–</w:t>
            </w:r>
            <w:r>
              <w:t xml:space="preserve"> 13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 xml:space="preserve">I – 54 </w:t>
            </w:r>
            <w:r w:rsidR="00EE2A52">
              <w:t>–</w:t>
            </w:r>
            <w:r>
              <w:t xml:space="preserve"> 14</w:t>
            </w:r>
          </w:p>
        </w:tc>
      </w:tr>
    </w:tbl>
    <w:p w:rsidR="00742137" w:rsidRDefault="00742137" w:rsidP="00742137">
      <w:pPr>
        <w:jc w:val="left"/>
        <w:rPr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2137" w:rsidTr="00EE2A52"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97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98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99</w:t>
            </w:r>
          </w:p>
        </w:tc>
      </w:tr>
      <w:tr w:rsidR="00742137" w:rsidTr="00EE2A52"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109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110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111</w:t>
            </w:r>
          </w:p>
        </w:tc>
      </w:tr>
      <w:tr w:rsidR="00742137" w:rsidTr="00EE2A52">
        <w:trPr>
          <w:trHeight w:val="60"/>
        </w:trPr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121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122</w:t>
            </w:r>
          </w:p>
        </w:tc>
        <w:tc>
          <w:tcPr>
            <w:tcW w:w="3115" w:type="dxa"/>
          </w:tcPr>
          <w:p w:rsidR="00742137" w:rsidRDefault="00742137" w:rsidP="00EE2A52">
            <w:pPr>
              <w:ind w:firstLine="0"/>
              <w:jc w:val="center"/>
              <w:rPr>
                <w:u w:val="single"/>
              </w:rPr>
            </w:pPr>
            <w:r>
              <w:t>H – 43 – 123</w:t>
            </w:r>
          </w:p>
        </w:tc>
      </w:tr>
    </w:tbl>
    <w:p w:rsidR="0034220A" w:rsidRDefault="0034220A" w:rsidP="005C4EC2">
      <w:pPr>
        <w:ind w:firstLine="0"/>
        <w:jc w:val="left"/>
      </w:pPr>
    </w:p>
    <w:p w:rsidR="005C4EC2" w:rsidRDefault="0034220A" w:rsidP="0034220A">
      <w:pPr>
        <w:spacing w:line="259" w:lineRule="auto"/>
        <w:ind w:firstLine="0"/>
        <w:contextualSpacing w:val="0"/>
        <w:jc w:val="left"/>
      </w:pPr>
      <w:r>
        <w:br w:type="page"/>
      </w:r>
    </w:p>
    <w:p w:rsidR="00EE2A52" w:rsidRDefault="00EE2A52" w:rsidP="00EE2A52">
      <w:pPr>
        <w:jc w:val="left"/>
        <w:rPr>
          <w:u w:val="single"/>
        </w:rPr>
      </w:pPr>
      <w:r w:rsidRPr="003871E1">
        <w:rPr>
          <w:u w:val="single"/>
        </w:rPr>
        <w:lastRenderedPageBreak/>
        <w:t>Зада</w:t>
      </w:r>
      <w:r>
        <w:rPr>
          <w:u w:val="single"/>
        </w:rPr>
        <w:t>ние 8</w:t>
      </w:r>
      <w:r w:rsidRPr="003871E1">
        <w:rPr>
          <w:u w:val="single"/>
        </w:rPr>
        <w:t>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4220A" w:rsidTr="001925FB">
        <w:tc>
          <w:tcPr>
            <w:tcW w:w="1869" w:type="dxa"/>
          </w:tcPr>
          <w:p w:rsidR="0034220A" w:rsidRDefault="00512252" w:rsidP="001925FB">
            <w:pPr>
              <w:ind w:firstLine="0"/>
              <w:jc w:val="left"/>
            </w:pPr>
            <w:r>
              <w:rPr>
                <w:lang w:val="en-US"/>
              </w:rPr>
              <w:t>D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>
              <w:t>6</w:t>
            </w:r>
            <w:r w:rsidR="0064051B">
              <w:rPr>
                <w:lang w:val="en-US"/>
              </w:rPr>
              <w:t>–</w:t>
            </w:r>
            <w:r>
              <w:t>Г</w:t>
            </w:r>
            <w:r w:rsidR="0064051B">
              <w:t>–</w:t>
            </w:r>
            <w:r>
              <w:t>в</w:t>
            </w:r>
          </w:p>
        </w:tc>
        <w:tc>
          <w:tcPr>
            <w:tcW w:w="1869" w:type="dxa"/>
          </w:tcPr>
          <w:p w:rsidR="0034220A" w:rsidRDefault="00512252" w:rsidP="00512252">
            <w:pPr>
              <w:ind w:firstLine="0"/>
              <w:jc w:val="left"/>
            </w:pPr>
            <w:r>
              <w:rPr>
                <w:lang w:val="en-US"/>
              </w:rPr>
              <w:t>D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>
              <w:t>6</w:t>
            </w:r>
            <w:r w:rsidR="0064051B">
              <w:rPr>
                <w:lang w:val="en-US"/>
              </w:rPr>
              <w:t>–</w:t>
            </w:r>
            <w:r>
              <w:t>Г</w:t>
            </w:r>
            <w:r w:rsidR="0064051B">
              <w:t>–</w:t>
            </w:r>
            <w:r>
              <w:t>г</w:t>
            </w:r>
          </w:p>
        </w:tc>
        <w:tc>
          <w:tcPr>
            <w:tcW w:w="1869" w:type="dxa"/>
          </w:tcPr>
          <w:p w:rsidR="0034220A" w:rsidRDefault="0064051B" w:rsidP="001925FB">
            <w:pPr>
              <w:ind w:firstLine="0"/>
              <w:jc w:val="left"/>
            </w:pPr>
            <w:r>
              <w:t>–</w:t>
            </w:r>
          </w:p>
        </w:tc>
        <w:tc>
          <w:tcPr>
            <w:tcW w:w="1869" w:type="dxa"/>
          </w:tcPr>
          <w:p w:rsidR="0034220A" w:rsidRPr="00512252" w:rsidRDefault="00512252" w:rsidP="0034220A">
            <w:pPr>
              <w:ind w:firstLine="0"/>
              <w:jc w:val="left"/>
            </w:pPr>
            <w:r>
              <w:rPr>
                <w:lang w:val="en-US"/>
              </w:rPr>
              <w:t>D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>
              <w:t>7</w:t>
            </w:r>
            <w:r w:rsidR="0064051B">
              <w:rPr>
                <w:lang w:val="en-US"/>
              </w:rPr>
              <w:t>–</w:t>
            </w:r>
            <w:r>
              <w:t>Г</w:t>
            </w:r>
            <w:r w:rsidR="0064051B">
              <w:t>–</w:t>
            </w:r>
            <w:r>
              <w:t>г</w:t>
            </w:r>
          </w:p>
        </w:tc>
        <w:tc>
          <w:tcPr>
            <w:tcW w:w="1869" w:type="dxa"/>
          </w:tcPr>
          <w:p w:rsidR="0034220A" w:rsidRDefault="0064051B" w:rsidP="001925FB">
            <w:pPr>
              <w:ind w:firstLine="0"/>
              <w:jc w:val="left"/>
            </w:pPr>
            <w:r>
              <w:t>–</w:t>
            </w:r>
          </w:p>
        </w:tc>
      </w:tr>
      <w:tr w:rsidR="0034220A" w:rsidTr="001925FB">
        <w:tc>
          <w:tcPr>
            <w:tcW w:w="1869" w:type="dxa"/>
          </w:tcPr>
          <w:p w:rsidR="0034220A" w:rsidRDefault="0034220A" w:rsidP="001925FB">
            <w:pPr>
              <w:ind w:firstLine="0"/>
              <w:jc w:val="left"/>
            </w:pPr>
            <w:r>
              <w:rPr>
                <w:lang w:val="en-US"/>
              </w:rPr>
              <w:t>C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56</w:t>
            </w:r>
            <w:r w:rsidR="0064051B">
              <w:rPr>
                <w:lang w:val="en-US"/>
              </w:rPr>
              <w:t>–</w:t>
            </w:r>
            <w:r>
              <w:t>А</w:t>
            </w:r>
            <w:r w:rsidR="0064051B">
              <w:t>–</w:t>
            </w:r>
            <w:r>
              <w:t>а</w:t>
            </w:r>
          </w:p>
        </w:tc>
        <w:tc>
          <w:tcPr>
            <w:tcW w:w="1869" w:type="dxa"/>
          </w:tcPr>
          <w:p w:rsidR="0034220A" w:rsidRPr="0034220A" w:rsidRDefault="0034220A" w:rsidP="001925FB">
            <w:pPr>
              <w:ind w:firstLine="0"/>
              <w:jc w:val="left"/>
            </w:pPr>
            <w:r>
              <w:rPr>
                <w:lang w:val="en-US"/>
              </w:rPr>
              <w:t>C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56</w:t>
            </w:r>
            <w:r w:rsidR="0064051B">
              <w:rPr>
                <w:lang w:val="en-US"/>
              </w:rPr>
              <w:t>–</w:t>
            </w:r>
            <w:r>
              <w:t>А</w:t>
            </w:r>
            <w:r w:rsidR="0064051B">
              <w:t>–</w:t>
            </w:r>
            <w:r>
              <w:t>б</w:t>
            </w:r>
          </w:p>
        </w:tc>
        <w:tc>
          <w:tcPr>
            <w:tcW w:w="1869" w:type="dxa"/>
          </w:tcPr>
          <w:p w:rsidR="0034220A" w:rsidRDefault="0064051B" w:rsidP="0034220A">
            <w:pPr>
              <w:ind w:firstLine="0"/>
              <w:jc w:val="left"/>
            </w:pPr>
            <w:r>
              <w:t>–</w:t>
            </w:r>
          </w:p>
        </w:tc>
        <w:tc>
          <w:tcPr>
            <w:tcW w:w="1869" w:type="dxa"/>
          </w:tcPr>
          <w:p w:rsidR="0034220A" w:rsidRPr="009C2B14" w:rsidRDefault="0034220A" w:rsidP="001925FB">
            <w:pPr>
              <w:ind w:firstLine="0"/>
              <w:jc w:val="left"/>
            </w:pPr>
            <w:r>
              <w:rPr>
                <w:lang w:val="en-US"/>
              </w:rPr>
              <w:t>C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57</w:t>
            </w:r>
            <w:r w:rsidR="0064051B">
              <w:rPr>
                <w:lang w:val="en-US"/>
              </w:rPr>
              <w:t>–</w:t>
            </w:r>
            <w:r>
              <w:t>Б</w:t>
            </w:r>
            <w:r w:rsidR="0064051B">
              <w:t>–</w:t>
            </w:r>
            <w:r>
              <w:t>б</w:t>
            </w:r>
          </w:p>
        </w:tc>
        <w:tc>
          <w:tcPr>
            <w:tcW w:w="1869" w:type="dxa"/>
          </w:tcPr>
          <w:p w:rsidR="0034220A" w:rsidRDefault="0034220A" w:rsidP="001925FB">
            <w:pPr>
              <w:ind w:firstLine="0"/>
              <w:jc w:val="left"/>
            </w:pPr>
            <w:r>
              <w:rPr>
                <w:lang w:val="en-US"/>
              </w:rPr>
              <w:t>C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58</w:t>
            </w:r>
            <w:r w:rsidR="0064051B">
              <w:rPr>
                <w:lang w:val="en-US"/>
              </w:rPr>
              <w:t>–</w:t>
            </w:r>
            <w:r>
              <w:t>А</w:t>
            </w:r>
            <w:r w:rsidR="0064051B">
              <w:t>–</w:t>
            </w:r>
            <w:r>
              <w:t>а</w:t>
            </w:r>
          </w:p>
        </w:tc>
      </w:tr>
      <w:tr w:rsidR="0034220A" w:rsidTr="001925FB">
        <w:tc>
          <w:tcPr>
            <w:tcW w:w="1869" w:type="dxa"/>
          </w:tcPr>
          <w:p w:rsidR="0034220A" w:rsidRDefault="0064051B" w:rsidP="001925FB">
            <w:pPr>
              <w:ind w:firstLine="0"/>
              <w:jc w:val="left"/>
            </w:pPr>
            <w:r>
              <w:t>–</w:t>
            </w:r>
          </w:p>
        </w:tc>
        <w:tc>
          <w:tcPr>
            <w:tcW w:w="1869" w:type="dxa"/>
          </w:tcPr>
          <w:p w:rsidR="0034220A" w:rsidRDefault="0034220A" w:rsidP="001925FB">
            <w:pPr>
              <w:ind w:firstLine="0"/>
              <w:jc w:val="left"/>
            </w:pPr>
            <w:r>
              <w:rPr>
                <w:lang w:val="en-US"/>
              </w:rPr>
              <w:t>C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56</w:t>
            </w:r>
            <w:r w:rsidR="0064051B">
              <w:rPr>
                <w:lang w:val="en-US"/>
              </w:rPr>
              <w:t>–</w:t>
            </w:r>
            <w:r>
              <w:t>А</w:t>
            </w:r>
            <w:r w:rsidR="0064051B">
              <w:t>–</w:t>
            </w:r>
            <w:r>
              <w:t>г</w:t>
            </w:r>
          </w:p>
        </w:tc>
        <w:tc>
          <w:tcPr>
            <w:tcW w:w="1869" w:type="dxa"/>
          </w:tcPr>
          <w:p w:rsidR="0034220A" w:rsidRDefault="0034220A" w:rsidP="0034220A">
            <w:pPr>
              <w:ind w:firstLine="0"/>
              <w:jc w:val="left"/>
            </w:pPr>
            <w:r>
              <w:rPr>
                <w:lang w:val="en-US"/>
              </w:rPr>
              <w:t>C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57</w:t>
            </w:r>
            <w:r w:rsidR="0064051B">
              <w:rPr>
                <w:lang w:val="en-US"/>
              </w:rPr>
              <w:t>–</w:t>
            </w:r>
            <w:r>
              <w:t>Б</w:t>
            </w:r>
            <w:r w:rsidR="0064051B">
              <w:t>–</w:t>
            </w:r>
            <w:r>
              <w:t>в</w:t>
            </w:r>
          </w:p>
        </w:tc>
        <w:tc>
          <w:tcPr>
            <w:tcW w:w="1869" w:type="dxa"/>
          </w:tcPr>
          <w:p w:rsidR="0034220A" w:rsidRDefault="0034220A" w:rsidP="001925FB">
            <w:pPr>
              <w:ind w:firstLine="0"/>
              <w:jc w:val="left"/>
            </w:pPr>
            <w:r>
              <w:rPr>
                <w:lang w:val="en-US"/>
              </w:rPr>
              <w:t>C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57</w:t>
            </w:r>
            <w:r w:rsidR="0064051B">
              <w:rPr>
                <w:lang w:val="en-US"/>
              </w:rPr>
              <w:t>–</w:t>
            </w:r>
            <w:r>
              <w:t>Б</w:t>
            </w:r>
            <w:r w:rsidR="0064051B">
              <w:t>–</w:t>
            </w:r>
            <w:r>
              <w:t>г</w:t>
            </w:r>
          </w:p>
        </w:tc>
        <w:tc>
          <w:tcPr>
            <w:tcW w:w="1869" w:type="dxa"/>
          </w:tcPr>
          <w:p w:rsidR="0034220A" w:rsidRDefault="0034220A" w:rsidP="001925FB">
            <w:pPr>
              <w:ind w:firstLine="0"/>
              <w:jc w:val="left"/>
            </w:pPr>
            <w:r>
              <w:rPr>
                <w:lang w:val="en-US"/>
              </w:rPr>
              <w:t>C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3</w:t>
            </w:r>
            <w:r w:rsidR="0064051B">
              <w:rPr>
                <w:lang w:val="en-US"/>
              </w:rPr>
              <w:t>–</w:t>
            </w:r>
            <w:r w:rsidR="00512252">
              <w:rPr>
                <w:lang w:val="en-US"/>
              </w:rPr>
              <w:t>58</w:t>
            </w:r>
            <w:r w:rsidR="0064051B">
              <w:rPr>
                <w:lang w:val="en-US"/>
              </w:rPr>
              <w:t>–</w:t>
            </w:r>
            <w:r>
              <w:t>А</w:t>
            </w:r>
            <w:r w:rsidR="0064051B">
              <w:t>–</w:t>
            </w:r>
            <w:r>
              <w:t>в</w:t>
            </w:r>
          </w:p>
        </w:tc>
      </w:tr>
    </w:tbl>
    <w:p w:rsidR="00EE2A52" w:rsidRDefault="00EE2A52" w:rsidP="005C4EC2">
      <w:pPr>
        <w:ind w:firstLine="0"/>
        <w:jc w:val="left"/>
      </w:pPr>
    </w:p>
    <w:p w:rsidR="0034220A" w:rsidRDefault="0034220A" w:rsidP="005C4EC2">
      <w:pPr>
        <w:ind w:firstLine="0"/>
        <w:jc w:val="left"/>
      </w:pPr>
    </w:p>
    <w:p w:rsidR="00EE2A52" w:rsidRDefault="00EE2A52" w:rsidP="00EE2A52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8</w:t>
      </w:r>
      <w:r w:rsidRPr="003871E1">
        <w:rPr>
          <w:u w:val="single"/>
        </w:rPr>
        <w:t>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E2A52" w:rsidTr="00EE2A52">
        <w:tc>
          <w:tcPr>
            <w:tcW w:w="1869" w:type="dxa"/>
          </w:tcPr>
          <w:p w:rsidR="00EE2A52" w:rsidRDefault="009C2B14" w:rsidP="005C4EC2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0</w:t>
            </w:r>
            <w:r w:rsidR="0064051B">
              <w:rPr>
                <w:lang w:val="en-US"/>
              </w:rPr>
              <w:t>–</w:t>
            </w:r>
            <w:r>
              <w:t>Б</w:t>
            </w:r>
          </w:p>
        </w:tc>
        <w:tc>
          <w:tcPr>
            <w:tcW w:w="1869" w:type="dxa"/>
          </w:tcPr>
          <w:p w:rsidR="00EE2A52" w:rsidRDefault="009C2B14" w:rsidP="005C4EC2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64051B">
              <w:rPr>
                <w:lang w:val="en-US"/>
              </w:rPr>
              <w:t>–</w:t>
            </w:r>
            <w:r>
              <w:t>А</w:t>
            </w:r>
          </w:p>
        </w:tc>
        <w:tc>
          <w:tcPr>
            <w:tcW w:w="1869" w:type="dxa"/>
          </w:tcPr>
          <w:p w:rsidR="00EE2A52" w:rsidRDefault="009C2B14" w:rsidP="005C4EC2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64051B">
              <w:rPr>
                <w:lang w:val="en-US"/>
              </w:rPr>
              <w:t>–</w:t>
            </w:r>
            <w:r>
              <w:t>Б</w:t>
            </w:r>
          </w:p>
        </w:tc>
        <w:tc>
          <w:tcPr>
            <w:tcW w:w="1869" w:type="dxa"/>
          </w:tcPr>
          <w:p w:rsidR="00EE2A52" w:rsidRDefault="009C2B14" w:rsidP="005C4EC2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  <w:r w:rsidR="0064051B">
              <w:rPr>
                <w:lang w:val="en-US"/>
              </w:rPr>
              <w:t>–</w:t>
            </w:r>
            <w:r>
              <w:t>А</w:t>
            </w:r>
          </w:p>
        </w:tc>
        <w:tc>
          <w:tcPr>
            <w:tcW w:w="1869" w:type="dxa"/>
          </w:tcPr>
          <w:p w:rsidR="00EE2A52" w:rsidRDefault="0064051B" w:rsidP="005C4EC2">
            <w:pPr>
              <w:ind w:firstLine="0"/>
              <w:jc w:val="left"/>
            </w:pPr>
            <w:r>
              <w:t>–</w:t>
            </w:r>
          </w:p>
        </w:tc>
      </w:tr>
      <w:tr w:rsidR="00EE2A52" w:rsidTr="00EE2A52">
        <w:tc>
          <w:tcPr>
            <w:tcW w:w="1869" w:type="dxa"/>
          </w:tcPr>
          <w:p w:rsidR="00EE2A52" w:rsidRDefault="0064051B" w:rsidP="005C4EC2">
            <w:pPr>
              <w:ind w:firstLine="0"/>
              <w:jc w:val="left"/>
            </w:pPr>
            <w:r>
              <w:t>–</w:t>
            </w:r>
          </w:p>
        </w:tc>
        <w:tc>
          <w:tcPr>
            <w:tcW w:w="1869" w:type="dxa"/>
          </w:tcPr>
          <w:p w:rsidR="00EE2A52" w:rsidRDefault="0064051B" w:rsidP="005C4EC2">
            <w:pPr>
              <w:ind w:firstLine="0"/>
              <w:jc w:val="left"/>
            </w:pPr>
            <w:r>
              <w:t>–</w:t>
            </w:r>
          </w:p>
        </w:tc>
        <w:tc>
          <w:tcPr>
            <w:tcW w:w="1869" w:type="dxa"/>
          </w:tcPr>
          <w:p w:rsidR="00EE2A52" w:rsidRDefault="0064051B" w:rsidP="005C4EC2">
            <w:pPr>
              <w:ind w:firstLine="0"/>
              <w:jc w:val="left"/>
            </w:pPr>
            <w:r>
              <w:t>–</w:t>
            </w:r>
            <w:bookmarkStart w:id="0" w:name="_GoBack"/>
            <w:bookmarkEnd w:id="0"/>
          </w:p>
        </w:tc>
        <w:tc>
          <w:tcPr>
            <w:tcW w:w="1869" w:type="dxa"/>
          </w:tcPr>
          <w:p w:rsidR="00EE2A52" w:rsidRPr="009C2B14" w:rsidRDefault="009C2B14" w:rsidP="005C4EC2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  <w:r w:rsidR="0064051B">
              <w:rPr>
                <w:lang w:val="en-US"/>
              </w:rPr>
              <w:t>–</w:t>
            </w:r>
            <w:r>
              <w:t>В</w:t>
            </w:r>
          </w:p>
        </w:tc>
        <w:tc>
          <w:tcPr>
            <w:tcW w:w="1869" w:type="dxa"/>
          </w:tcPr>
          <w:p w:rsidR="00EE2A52" w:rsidRDefault="0064051B" w:rsidP="005C4EC2">
            <w:pPr>
              <w:ind w:firstLine="0"/>
              <w:jc w:val="left"/>
            </w:pPr>
            <w:r>
              <w:t>–</w:t>
            </w:r>
          </w:p>
        </w:tc>
      </w:tr>
      <w:tr w:rsidR="00EE2A52" w:rsidTr="00EE2A52">
        <w:tc>
          <w:tcPr>
            <w:tcW w:w="1869" w:type="dxa"/>
          </w:tcPr>
          <w:p w:rsidR="00EE2A52" w:rsidRDefault="009C2B14" w:rsidP="005C4EC2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0</w:t>
            </w:r>
            <w:r w:rsidR="0064051B">
              <w:t>–</w:t>
            </w:r>
            <w:r>
              <w:t>Б</w:t>
            </w:r>
          </w:p>
        </w:tc>
        <w:tc>
          <w:tcPr>
            <w:tcW w:w="1869" w:type="dxa"/>
          </w:tcPr>
          <w:p w:rsidR="00EE2A52" w:rsidRDefault="009C2B14" w:rsidP="005C4EC2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1</w:t>
            </w:r>
            <w:r w:rsidR="0064051B">
              <w:t>–</w:t>
            </w:r>
            <w:r>
              <w:t>А</w:t>
            </w:r>
          </w:p>
        </w:tc>
        <w:tc>
          <w:tcPr>
            <w:tcW w:w="1869" w:type="dxa"/>
          </w:tcPr>
          <w:p w:rsidR="00EE2A52" w:rsidRDefault="009C2B14" w:rsidP="005C4EC2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1</w:t>
            </w:r>
            <w:r w:rsidR="0064051B">
              <w:t>–</w:t>
            </w:r>
            <w:r>
              <w:t>Б</w:t>
            </w:r>
          </w:p>
        </w:tc>
        <w:tc>
          <w:tcPr>
            <w:tcW w:w="1869" w:type="dxa"/>
          </w:tcPr>
          <w:p w:rsidR="00EE2A52" w:rsidRDefault="00EE2A52" w:rsidP="005C4EC2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2</w:t>
            </w:r>
            <w:r w:rsidR="0064051B">
              <w:t>–</w:t>
            </w:r>
            <w:r>
              <w:t>А</w:t>
            </w:r>
          </w:p>
        </w:tc>
        <w:tc>
          <w:tcPr>
            <w:tcW w:w="1869" w:type="dxa"/>
          </w:tcPr>
          <w:p w:rsidR="00EE2A52" w:rsidRDefault="00EE2A52" w:rsidP="005C4EC2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2</w:t>
            </w:r>
            <w:r w:rsidR="0064051B">
              <w:t>–</w:t>
            </w:r>
            <w:r>
              <w:t>Б</w:t>
            </w:r>
          </w:p>
        </w:tc>
      </w:tr>
    </w:tbl>
    <w:p w:rsidR="00EE2A52" w:rsidRDefault="00EE2A52" w:rsidP="005C4EC2">
      <w:pPr>
        <w:ind w:firstLine="0"/>
        <w:jc w:val="left"/>
      </w:pPr>
    </w:p>
    <w:p w:rsidR="000C4077" w:rsidRDefault="000C4077" w:rsidP="005C4EC2">
      <w:pPr>
        <w:ind w:firstLine="0"/>
        <w:jc w:val="left"/>
      </w:pPr>
    </w:p>
    <w:p w:rsidR="000C4077" w:rsidRDefault="000C4077" w:rsidP="005C4EC2">
      <w:pPr>
        <w:ind w:firstLine="0"/>
        <w:jc w:val="left"/>
      </w:pPr>
    </w:p>
    <w:p w:rsidR="000C4077" w:rsidRDefault="000C4077" w:rsidP="000C4077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9</w:t>
      </w:r>
      <w:r w:rsidRPr="003871E1">
        <w:rPr>
          <w:u w:val="single"/>
        </w:rPr>
        <w:t>(</w:t>
      </w:r>
      <w:r>
        <w:rPr>
          <w:u w:val="single"/>
        </w:rPr>
        <w:t>Денис</w:t>
      </w:r>
      <w:r w:rsidRPr="003871E1">
        <w:rPr>
          <w:u w:val="single"/>
        </w:rPr>
        <w:t>)</w:t>
      </w:r>
    </w:p>
    <w:p w:rsidR="00D06BBA" w:rsidRDefault="000C4077" w:rsidP="000C4077">
      <w:pPr>
        <w:ind w:firstLine="0"/>
        <w:jc w:val="left"/>
      </w:pPr>
      <w:r>
        <w:t>1:500</w:t>
      </w:r>
      <w:r w:rsidRPr="000C4077">
        <w:t xml:space="preserve"> </w:t>
      </w:r>
      <w:r>
        <w:t xml:space="preserve">000 </w:t>
      </w:r>
    </w:p>
    <w:p w:rsidR="00D06BBA" w:rsidRDefault="000C4077" w:rsidP="000C4077">
      <w:pPr>
        <w:ind w:firstLine="0"/>
        <w:jc w:val="left"/>
      </w:pPr>
      <w:r>
        <w:rPr>
          <w:lang w:val="en-US"/>
        </w:rPr>
        <w:t>L</w:t>
      </w:r>
      <w:r w:rsidR="0064051B">
        <w:t>–</w:t>
      </w:r>
      <w:r w:rsidRPr="000C4077">
        <w:t>36</w:t>
      </w:r>
      <w:r w:rsidR="0064051B">
        <w:t>–</w:t>
      </w:r>
      <w:proofErr w:type="gramStart"/>
      <w:r>
        <w:t>Б,Г</w:t>
      </w:r>
      <w:proofErr w:type="gramEnd"/>
    </w:p>
    <w:p w:rsidR="000C4077" w:rsidRDefault="000C4077" w:rsidP="000C4077">
      <w:pPr>
        <w:ind w:firstLine="0"/>
        <w:jc w:val="left"/>
      </w:pPr>
      <w:r>
        <w:rPr>
          <w:lang w:val="en-US"/>
        </w:rPr>
        <w:t>L</w:t>
      </w:r>
      <w:r w:rsidR="0064051B">
        <w:t>–</w:t>
      </w:r>
      <w:r>
        <w:t>37</w:t>
      </w:r>
      <w:r w:rsidR="0064051B">
        <w:t>–</w:t>
      </w:r>
      <w:proofErr w:type="gramStart"/>
      <w:r>
        <w:t>А,В</w:t>
      </w:r>
      <w:proofErr w:type="gramEnd"/>
    </w:p>
    <w:p w:rsidR="00D06BBA" w:rsidRPr="000C4077" w:rsidRDefault="00D06BBA" w:rsidP="000C4077">
      <w:pPr>
        <w:ind w:firstLine="0"/>
        <w:jc w:val="left"/>
      </w:pPr>
    </w:p>
    <w:p w:rsidR="00D06BBA" w:rsidRDefault="000C4077" w:rsidP="005C4EC2">
      <w:pPr>
        <w:ind w:firstLine="0"/>
        <w:jc w:val="left"/>
      </w:pPr>
      <w:r w:rsidRPr="000C4077">
        <w:t xml:space="preserve">1:200 000 </w:t>
      </w:r>
    </w:p>
    <w:p w:rsidR="000C4077" w:rsidRPr="00D06BBA" w:rsidRDefault="000C4077" w:rsidP="005C4EC2">
      <w:pPr>
        <w:ind w:firstLine="0"/>
        <w:jc w:val="left"/>
      </w:pPr>
      <w:r>
        <w:rPr>
          <w:lang w:val="en-US"/>
        </w:rPr>
        <w:t>L</w:t>
      </w:r>
      <w:r w:rsidR="0064051B">
        <w:t>–</w:t>
      </w:r>
      <w:r w:rsidRPr="00D06BBA">
        <w:t>36</w:t>
      </w:r>
      <w:r w:rsidR="0064051B">
        <w:t>–</w:t>
      </w:r>
      <w:r w:rsidR="00D06BBA">
        <w:rPr>
          <w:lang w:val="en-US"/>
        </w:rPr>
        <w:t>XI</w:t>
      </w:r>
      <w:r>
        <w:rPr>
          <w:lang w:val="en-US"/>
        </w:rPr>
        <w:t>II</w:t>
      </w:r>
      <w:r w:rsidRPr="00D06BBA">
        <w:t xml:space="preserve">, </w:t>
      </w:r>
      <w:r>
        <w:rPr>
          <w:lang w:val="en-US"/>
        </w:rPr>
        <w:t>X</w:t>
      </w:r>
      <w:r w:rsidR="00D06BBA">
        <w:rPr>
          <w:lang w:val="en-US"/>
        </w:rPr>
        <w:t>I</w:t>
      </w:r>
      <w:r>
        <w:rPr>
          <w:lang w:val="en-US"/>
        </w:rPr>
        <w:t>V</w:t>
      </w:r>
      <w:r w:rsidR="00D06BBA" w:rsidRPr="00D06BBA">
        <w:t xml:space="preserve">, </w:t>
      </w:r>
      <w:r w:rsidR="00D06BBA">
        <w:rPr>
          <w:lang w:val="en-US"/>
        </w:rPr>
        <w:t>XV</w:t>
      </w:r>
    </w:p>
    <w:p w:rsidR="00D06BBA" w:rsidRPr="00D06BBA" w:rsidRDefault="00D06BBA" w:rsidP="00D06BBA">
      <w:pPr>
        <w:ind w:firstLine="0"/>
        <w:jc w:val="left"/>
      </w:pPr>
      <w:r>
        <w:rPr>
          <w:lang w:val="en-US"/>
        </w:rPr>
        <w:t>L</w:t>
      </w:r>
      <w:r w:rsidR="0064051B">
        <w:t>–</w:t>
      </w:r>
      <w:r w:rsidRPr="00D06BBA">
        <w:t>37</w:t>
      </w:r>
      <w:r w:rsidR="0064051B">
        <w:t>–</w:t>
      </w:r>
      <w:r>
        <w:rPr>
          <w:lang w:val="en-US"/>
        </w:rPr>
        <w:t>XIX</w:t>
      </w:r>
      <w:r w:rsidRPr="00D06BBA">
        <w:t xml:space="preserve">, </w:t>
      </w:r>
      <w:r>
        <w:rPr>
          <w:lang w:val="en-US"/>
        </w:rPr>
        <w:t>X</w:t>
      </w:r>
      <w:r>
        <w:rPr>
          <w:lang w:val="en-US"/>
        </w:rPr>
        <w:t>X</w:t>
      </w:r>
      <w:r w:rsidRPr="00D06BBA">
        <w:t xml:space="preserve">, </w:t>
      </w:r>
      <w:r>
        <w:rPr>
          <w:lang w:val="en-US"/>
        </w:rPr>
        <w:t>XX</w:t>
      </w:r>
      <w:r>
        <w:rPr>
          <w:lang w:val="en-US"/>
        </w:rPr>
        <w:t>I</w:t>
      </w:r>
    </w:p>
    <w:p w:rsidR="00D06BBA" w:rsidRDefault="00D06BBA" w:rsidP="005C4EC2">
      <w:pPr>
        <w:ind w:firstLine="0"/>
        <w:jc w:val="left"/>
      </w:pPr>
    </w:p>
    <w:p w:rsidR="006E33C9" w:rsidRDefault="006E33C9" w:rsidP="006E33C9">
      <w:pPr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9</w:t>
      </w:r>
      <w:r w:rsidRPr="003871E1">
        <w:rPr>
          <w:u w:val="single"/>
        </w:rPr>
        <w:t>(</w:t>
      </w:r>
      <w:r>
        <w:rPr>
          <w:u w:val="single"/>
        </w:rPr>
        <w:t>Саша</w:t>
      </w:r>
      <w:r w:rsidRPr="003871E1">
        <w:rPr>
          <w:u w:val="single"/>
        </w:rPr>
        <w:t>)</w:t>
      </w:r>
    </w:p>
    <w:p w:rsidR="006E33C9" w:rsidRPr="0064051B" w:rsidRDefault="006E33C9" w:rsidP="005C4EC2">
      <w:pPr>
        <w:ind w:firstLine="0"/>
        <w:jc w:val="left"/>
      </w:pPr>
      <w:r w:rsidRPr="0064051B">
        <w:t>1:500 000</w:t>
      </w:r>
    </w:p>
    <w:p w:rsidR="006E33C9" w:rsidRDefault="006E33C9" w:rsidP="005C4EC2">
      <w:pPr>
        <w:ind w:firstLine="0"/>
        <w:jc w:val="left"/>
      </w:pPr>
      <w:r>
        <w:rPr>
          <w:lang w:val="en-US"/>
        </w:rPr>
        <w:t>P</w:t>
      </w:r>
      <w:r w:rsidR="0064051B" w:rsidRPr="0064051B">
        <w:t>–</w:t>
      </w:r>
      <w:r w:rsidRPr="0064051B">
        <w:t>36</w:t>
      </w:r>
      <w:r w:rsidR="0064051B" w:rsidRPr="0064051B">
        <w:t>–</w:t>
      </w:r>
      <w:r>
        <w:t>В</w:t>
      </w:r>
    </w:p>
    <w:p w:rsidR="006E33C9" w:rsidRDefault="006E33C9" w:rsidP="005C4EC2">
      <w:pPr>
        <w:ind w:firstLine="0"/>
        <w:jc w:val="left"/>
      </w:pPr>
    </w:p>
    <w:p w:rsidR="006E33C9" w:rsidRDefault="006E33C9" w:rsidP="006E33C9">
      <w:pPr>
        <w:ind w:firstLine="0"/>
        <w:jc w:val="left"/>
        <w:rPr>
          <w:lang w:val="en-US"/>
        </w:rPr>
      </w:pPr>
      <w:r>
        <w:rPr>
          <w:lang w:val="en-US"/>
        </w:rPr>
        <w:t>1:</w:t>
      </w:r>
      <w:r>
        <w:rPr>
          <w:lang w:val="en-US"/>
        </w:rPr>
        <w:t>2</w:t>
      </w:r>
      <w:r>
        <w:rPr>
          <w:lang w:val="en-US"/>
        </w:rPr>
        <w:t>00 000</w:t>
      </w:r>
    </w:p>
    <w:p w:rsidR="006E33C9" w:rsidRPr="006E33C9" w:rsidRDefault="006E33C9" w:rsidP="005C4EC2">
      <w:pPr>
        <w:ind w:firstLine="0"/>
        <w:jc w:val="left"/>
        <w:rPr>
          <w:lang w:val="en-US"/>
        </w:rPr>
      </w:pPr>
      <w:r>
        <w:rPr>
          <w:lang w:val="en-US"/>
        </w:rPr>
        <w:t>P</w:t>
      </w:r>
      <w:r w:rsidR="0064051B">
        <w:rPr>
          <w:lang w:val="en-US"/>
        </w:rPr>
        <w:t>–</w:t>
      </w:r>
      <w:r>
        <w:rPr>
          <w:lang w:val="en-US"/>
        </w:rPr>
        <w:t>36</w:t>
      </w:r>
      <w:r w:rsidR="0064051B">
        <w:rPr>
          <w:lang w:val="en-US"/>
        </w:rPr>
        <w:t>–</w:t>
      </w:r>
      <w:r>
        <w:rPr>
          <w:lang w:val="en-US"/>
        </w:rPr>
        <w:t>XIX, XX, XXV, XXVI</w:t>
      </w:r>
    </w:p>
    <w:sectPr w:rsidR="006E33C9" w:rsidRPr="006E33C9" w:rsidSect="007628D7">
      <w:headerReference w:type="default" r:id="rId8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6C1" w:rsidRDefault="00F016C1">
      <w:pPr>
        <w:spacing w:line="240" w:lineRule="auto"/>
      </w:pPr>
      <w:r>
        <w:separator/>
      </w:r>
    </w:p>
  </w:endnote>
  <w:endnote w:type="continuationSeparator" w:id="0">
    <w:p w:rsidR="00F016C1" w:rsidRDefault="00F016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6C1" w:rsidRDefault="00F016C1">
      <w:pPr>
        <w:spacing w:line="240" w:lineRule="auto"/>
      </w:pPr>
      <w:r>
        <w:separator/>
      </w:r>
    </w:p>
  </w:footnote>
  <w:footnote w:type="continuationSeparator" w:id="0">
    <w:p w:rsidR="00F016C1" w:rsidRDefault="00F016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Content>
      <w:p w:rsidR="00EE2A52" w:rsidRDefault="00EE2A52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051B">
          <w:rPr>
            <w:noProof/>
          </w:rPr>
          <w:t>7</w:t>
        </w:r>
        <w:r>
          <w:fldChar w:fldCharType="end"/>
        </w:r>
      </w:p>
    </w:sdtContent>
  </w:sdt>
  <w:p w:rsidR="00EE2A52" w:rsidRDefault="00EE2A5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4077"/>
    <w:rsid w:val="000C70EC"/>
    <w:rsid w:val="000C7946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220A"/>
    <w:rsid w:val="00343655"/>
    <w:rsid w:val="00372100"/>
    <w:rsid w:val="003871E1"/>
    <w:rsid w:val="003873AF"/>
    <w:rsid w:val="003920F4"/>
    <w:rsid w:val="003A459A"/>
    <w:rsid w:val="003A7FEC"/>
    <w:rsid w:val="003D4898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4F5740"/>
    <w:rsid w:val="00505C78"/>
    <w:rsid w:val="00512252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4EC2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4051B"/>
    <w:rsid w:val="006533D1"/>
    <w:rsid w:val="00660D6B"/>
    <w:rsid w:val="00661C7F"/>
    <w:rsid w:val="00671A63"/>
    <w:rsid w:val="00694957"/>
    <w:rsid w:val="00694FAE"/>
    <w:rsid w:val="00697A06"/>
    <w:rsid w:val="006A6BF9"/>
    <w:rsid w:val="006B0139"/>
    <w:rsid w:val="006B4242"/>
    <w:rsid w:val="006C0C79"/>
    <w:rsid w:val="006C1451"/>
    <w:rsid w:val="006C7C06"/>
    <w:rsid w:val="006E1803"/>
    <w:rsid w:val="006E1D0E"/>
    <w:rsid w:val="006E33C9"/>
    <w:rsid w:val="00717CDB"/>
    <w:rsid w:val="00726EFF"/>
    <w:rsid w:val="0072750F"/>
    <w:rsid w:val="00727B14"/>
    <w:rsid w:val="00734C25"/>
    <w:rsid w:val="00735187"/>
    <w:rsid w:val="00736A53"/>
    <w:rsid w:val="00742137"/>
    <w:rsid w:val="007456D4"/>
    <w:rsid w:val="00746DC5"/>
    <w:rsid w:val="00750109"/>
    <w:rsid w:val="00751251"/>
    <w:rsid w:val="007628D7"/>
    <w:rsid w:val="00764344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5AC"/>
    <w:rsid w:val="008B379D"/>
    <w:rsid w:val="008D2114"/>
    <w:rsid w:val="008D3C23"/>
    <w:rsid w:val="008D771C"/>
    <w:rsid w:val="008E6582"/>
    <w:rsid w:val="008F4305"/>
    <w:rsid w:val="008F63E2"/>
    <w:rsid w:val="009149F4"/>
    <w:rsid w:val="00954B99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C2B14"/>
    <w:rsid w:val="009E125D"/>
    <w:rsid w:val="009E2376"/>
    <w:rsid w:val="009E4572"/>
    <w:rsid w:val="009F3CAB"/>
    <w:rsid w:val="00A0497C"/>
    <w:rsid w:val="00A06F75"/>
    <w:rsid w:val="00A15423"/>
    <w:rsid w:val="00A25771"/>
    <w:rsid w:val="00A3593C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D7FE7"/>
    <w:rsid w:val="00BE5030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06BBA"/>
    <w:rsid w:val="00D248BB"/>
    <w:rsid w:val="00D3650B"/>
    <w:rsid w:val="00D40263"/>
    <w:rsid w:val="00D42528"/>
    <w:rsid w:val="00D50568"/>
    <w:rsid w:val="00D76F2F"/>
    <w:rsid w:val="00D776F4"/>
    <w:rsid w:val="00D91205"/>
    <w:rsid w:val="00D94C49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E2A52"/>
    <w:rsid w:val="00EF01F8"/>
    <w:rsid w:val="00EF7559"/>
    <w:rsid w:val="00F016C1"/>
    <w:rsid w:val="00F05A4D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1D970F"/>
  <w15:chartTrackingRefBased/>
  <w15:docId w15:val="{01F370D8-4401-47EA-A527-20827C74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4220A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0EEA8-EE3D-4FA9-9DA8-2A055C84E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77</TotalTime>
  <Pages>5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13</cp:revision>
  <cp:lastPrinted>2019-12-09T10:24:00Z</cp:lastPrinted>
  <dcterms:created xsi:type="dcterms:W3CDTF">2020-12-15T09:27:00Z</dcterms:created>
  <dcterms:modified xsi:type="dcterms:W3CDTF">2020-12-15T10:44:00Z</dcterms:modified>
</cp:coreProperties>
</file>