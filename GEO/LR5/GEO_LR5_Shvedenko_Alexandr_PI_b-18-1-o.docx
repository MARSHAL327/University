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063" w:rsidRPr="00421FFB" w:rsidRDefault="00D82063" w:rsidP="00D82063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D82063" w:rsidRDefault="00D82063" w:rsidP="00D82063">
      <w:pPr>
        <w:pStyle w:val="ac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D82063" w:rsidRDefault="00D82063" w:rsidP="00D82063">
      <w:pPr>
        <w:pStyle w:val="ac"/>
        <w:jc w:val="center"/>
        <w:rPr>
          <w:color w:val="000000"/>
          <w:sz w:val="27"/>
          <w:szCs w:val="27"/>
        </w:rPr>
      </w:pPr>
    </w:p>
    <w:p w:rsidR="00D82063" w:rsidRDefault="00D82063" w:rsidP="00D82063">
      <w:pPr>
        <w:pStyle w:val="ac"/>
        <w:jc w:val="center"/>
        <w:rPr>
          <w:color w:val="000000"/>
          <w:sz w:val="27"/>
          <w:szCs w:val="27"/>
        </w:rPr>
      </w:pPr>
    </w:p>
    <w:p w:rsidR="00D82063" w:rsidRDefault="00D82063" w:rsidP="00D82063">
      <w:pPr>
        <w:pStyle w:val="ac"/>
        <w:jc w:val="center"/>
        <w:rPr>
          <w:color w:val="000000"/>
          <w:sz w:val="27"/>
          <w:szCs w:val="27"/>
        </w:rPr>
      </w:pPr>
    </w:p>
    <w:p w:rsidR="00D82063" w:rsidRDefault="00D82063" w:rsidP="004756C2">
      <w:pPr>
        <w:pStyle w:val="ac"/>
        <w:rPr>
          <w:color w:val="000000"/>
          <w:sz w:val="27"/>
          <w:szCs w:val="27"/>
        </w:rPr>
      </w:pP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№5</w:t>
      </w: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C8000F">
        <w:rPr>
          <w:color w:val="000000"/>
          <w:sz w:val="28"/>
          <w:szCs w:val="28"/>
        </w:rPr>
        <w:t xml:space="preserve">ИССЛЕДОВАНИЕ </w:t>
      </w:r>
      <w:r>
        <w:rPr>
          <w:color w:val="000000"/>
          <w:sz w:val="28"/>
          <w:szCs w:val="28"/>
        </w:rPr>
        <w:t>МЕТОДОВ ОПРЕДЕЛЕНИЯ НАПРАВЛЕНИЙ НА КАРТАХ</w:t>
      </w:r>
      <w:r w:rsidRPr="00E40AFD">
        <w:rPr>
          <w:color w:val="000000"/>
          <w:sz w:val="28"/>
          <w:szCs w:val="28"/>
        </w:rPr>
        <w:t>»</w:t>
      </w: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8"/>
        </w:rPr>
        <w:t>Геоинформатика</w:t>
      </w:r>
      <w:proofErr w:type="spellEnd"/>
      <w:r w:rsidRPr="00E40AFD">
        <w:rPr>
          <w:color w:val="000000"/>
          <w:sz w:val="28"/>
          <w:szCs w:val="28"/>
        </w:rPr>
        <w:t>»</w:t>
      </w:r>
    </w:p>
    <w:p w:rsidR="00D82063" w:rsidRDefault="00D82063" w:rsidP="00D82063">
      <w:pPr>
        <w:pStyle w:val="ac"/>
        <w:jc w:val="center"/>
        <w:rPr>
          <w:color w:val="000000"/>
          <w:sz w:val="27"/>
          <w:szCs w:val="27"/>
        </w:rPr>
      </w:pPr>
    </w:p>
    <w:p w:rsidR="00D82063" w:rsidRPr="00E40AFD" w:rsidRDefault="00D82063" w:rsidP="00FC7551">
      <w:pPr>
        <w:pStyle w:val="ac"/>
        <w:rPr>
          <w:color w:val="000000"/>
          <w:sz w:val="28"/>
          <w:szCs w:val="28"/>
        </w:rPr>
      </w:pPr>
    </w:p>
    <w:p w:rsidR="00D82063" w:rsidRPr="00E40AFD" w:rsidRDefault="00D82063" w:rsidP="00D8206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D82063" w:rsidRPr="00E40AFD" w:rsidRDefault="00D82063" w:rsidP="00D8206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D82063" w:rsidRPr="00E40AFD" w:rsidRDefault="00033641" w:rsidP="00D82063">
      <w:pPr>
        <w:pStyle w:val="ac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Шведенко</w:t>
      </w:r>
      <w:proofErr w:type="spellEnd"/>
      <w:r>
        <w:rPr>
          <w:color w:val="000000"/>
          <w:sz w:val="28"/>
          <w:szCs w:val="28"/>
        </w:rPr>
        <w:t xml:space="preserve"> А.С.</w:t>
      </w:r>
    </w:p>
    <w:p w:rsidR="00D82063" w:rsidRPr="00E40AFD" w:rsidRDefault="00D82063" w:rsidP="00D82063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D82063" w:rsidRDefault="00D82063" w:rsidP="00D82063">
      <w:pPr>
        <w:pStyle w:val="ac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ст.пр</w:t>
      </w:r>
      <w:proofErr w:type="spellEnd"/>
      <w:r>
        <w:rPr>
          <w:color w:val="000000"/>
          <w:sz w:val="28"/>
          <w:szCs w:val="28"/>
        </w:rPr>
        <w:t>. Сырых О.А.</w:t>
      </w:r>
    </w:p>
    <w:p w:rsidR="00D82063" w:rsidRDefault="00D82063" w:rsidP="00D82063">
      <w:pPr>
        <w:pStyle w:val="ac"/>
        <w:jc w:val="center"/>
        <w:rPr>
          <w:color w:val="000000"/>
          <w:sz w:val="28"/>
          <w:szCs w:val="28"/>
        </w:rPr>
      </w:pPr>
    </w:p>
    <w:p w:rsidR="00D82063" w:rsidRDefault="00D82063" w:rsidP="00D82063">
      <w:pPr>
        <w:pStyle w:val="ac"/>
        <w:jc w:val="center"/>
        <w:rPr>
          <w:color w:val="000000"/>
          <w:sz w:val="28"/>
          <w:szCs w:val="28"/>
        </w:rPr>
      </w:pPr>
    </w:p>
    <w:p w:rsidR="00D82063" w:rsidRDefault="00D82063" w:rsidP="00FC7551">
      <w:pPr>
        <w:pStyle w:val="ac"/>
        <w:rPr>
          <w:color w:val="000000"/>
          <w:sz w:val="28"/>
          <w:szCs w:val="28"/>
        </w:rPr>
      </w:pPr>
    </w:p>
    <w:p w:rsidR="00D82063" w:rsidRPr="00E40AFD" w:rsidRDefault="00D82063" w:rsidP="00D8206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D82063" w:rsidRDefault="00D82063" w:rsidP="00D82063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D82063" w:rsidRDefault="00D82063" w:rsidP="00F172D4">
      <w:pPr>
        <w:pStyle w:val="1"/>
      </w:pPr>
      <w:r>
        <w:br w:type="page"/>
      </w:r>
      <w:r>
        <w:lastRenderedPageBreak/>
        <w:t>ЦЕЛЬ РАБОТЫ</w:t>
      </w:r>
    </w:p>
    <w:p w:rsidR="00D82063" w:rsidRPr="005C35BD" w:rsidRDefault="00D82063" w:rsidP="00D82063">
      <w:pPr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C35BD">
        <w:rPr>
          <w:rFonts w:eastAsia="Times New Roman" w:cs="Times New Roman"/>
          <w:color w:val="000000"/>
          <w:szCs w:val="28"/>
          <w:lang w:eastAsia="ru-RU"/>
        </w:rPr>
        <w:t>− изучить методы определения направлений на картах;</w:t>
      </w:r>
    </w:p>
    <w:p w:rsidR="00D82063" w:rsidRDefault="00D82063" w:rsidP="00D82063">
      <w:pPr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C35BD">
        <w:rPr>
          <w:rFonts w:eastAsia="Times New Roman" w:cs="Times New Roman"/>
          <w:color w:val="000000"/>
          <w:szCs w:val="28"/>
          <w:lang w:eastAsia="ru-RU"/>
        </w:rPr>
        <w:t>− приобрести практические навыки определения направлений на картах.</w:t>
      </w:r>
    </w:p>
    <w:p w:rsidR="00D95ABC" w:rsidRDefault="00D95ABC" w:rsidP="00D82063">
      <w:pPr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:rsidR="00D82063" w:rsidRDefault="00D82063" w:rsidP="00F172D4">
      <w:pPr>
        <w:pStyle w:val="1"/>
      </w:pPr>
      <w:r>
        <w:t>ХОД РАБОТЫ</w:t>
      </w:r>
    </w:p>
    <w:p w:rsidR="00D82063" w:rsidRDefault="00D82063" w:rsidP="004756C2">
      <w:r w:rsidRPr="005C35BD">
        <w:rPr>
          <w:b/>
          <w:color w:val="000000"/>
          <w:szCs w:val="28"/>
        </w:rPr>
        <w:t>Задание 1.</w:t>
      </w:r>
      <w:r w:rsidRPr="005C35BD">
        <w:t xml:space="preserve"> </w:t>
      </w:r>
      <w:r>
        <w:t>Выбрать 10 контрольных точек, определить направление из одной точки в другую. Измерить дирекционный угол движения (из 1 во 2, из 2 в 3, …, из 10 в 1). Вычислить истинный и магнитный азимуты. Вычислить румбы направлений по азимутам. (ПРИЛОЖЕНИЕ А- Карта)</w:t>
      </w:r>
    </w:p>
    <w:p w:rsidR="00D82063" w:rsidRPr="005550B0" w:rsidRDefault="00D82063" w:rsidP="00D82063">
      <w:pPr>
        <w:pStyle w:val="ac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1 – Задание 1</w:t>
      </w:r>
    </w:p>
    <w:tbl>
      <w:tblPr>
        <w:tblStyle w:val="a6"/>
        <w:tblW w:w="9493" w:type="dxa"/>
        <w:tblLayout w:type="fixed"/>
        <w:tblLook w:val="04A0" w:firstRow="1" w:lastRow="0" w:firstColumn="1" w:lastColumn="0" w:noHBand="0" w:noVBand="1"/>
      </w:tblPr>
      <w:tblGrid>
        <w:gridCol w:w="909"/>
        <w:gridCol w:w="3764"/>
        <w:gridCol w:w="709"/>
        <w:gridCol w:w="1134"/>
        <w:gridCol w:w="992"/>
        <w:gridCol w:w="992"/>
        <w:gridCol w:w="993"/>
      </w:tblGrid>
      <w:tr w:rsidR="00D82063" w:rsidTr="00795E98">
        <w:tc>
          <w:tcPr>
            <w:tcW w:w="909" w:type="dxa"/>
          </w:tcPr>
          <w:p w:rsidR="00D82063" w:rsidRDefault="00D82063" w:rsidP="002E1C1E">
            <w:r>
              <w:t>№ точек</w:t>
            </w:r>
          </w:p>
        </w:tc>
        <w:tc>
          <w:tcPr>
            <w:tcW w:w="3764" w:type="dxa"/>
          </w:tcPr>
          <w:p w:rsidR="00D82063" w:rsidRDefault="00D82063" w:rsidP="002E1C1E">
            <w:r>
              <w:t>Координаты</w:t>
            </w:r>
          </w:p>
        </w:tc>
        <w:tc>
          <w:tcPr>
            <w:tcW w:w="709" w:type="dxa"/>
          </w:tcPr>
          <w:p w:rsidR="00D82063" w:rsidRDefault="00D82063" w:rsidP="002E1C1E">
            <w:r>
              <w:t>ДУ</w:t>
            </w:r>
          </w:p>
        </w:tc>
        <w:tc>
          <w:tcPr>
            <w:tcW w:w="1134" w:type="dxa"/>
          </w:tcPr>
          <w:p w:rsidR="00D82063" w:rsidRDefault="00D82063" w:rsidP="002E1C1E">
            <w:r>
              <w:t>Аи</w:t>
            </w:r>
          </w:p>
          <w:p w:rsidR="009F4E17" w:rsidRDefault="009F4E17" w:rsidP="002E1C1E">
            <w:r w:rsidRPr="009F4E17">
              <w:rPr>
                <w:sz w:val="22"/>
              </w:rPr>
              <w:t>ДУ+</w:t>
            </w:r>
            <w:r w:rsidR="0086213A">
              <w:rPr>
                <w:sz w:val="22"/>
              </w:rPr>
              <w:t>1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</w:p>
        </w:tc>
        <w:tc>
          <w:tcPr>
            <w:tcW w:w="992" w:type="dxa"/>
          </w:tcPr>
          <w:p w:rsidR="00D82063" w:rsidRDefault="009F4E17" w:rsidP="002E1C1E">
            <w:pPr>
              <w:rPr>
                <w:sz w:val="22"/>
              </w:rPr>
            </w:pPr>
            <w:r>
              <w:rPr>
                <w:szCs w:val="28"/>
                <w:lang w:val="en-US"/>
              </w:rPr>
              <w:t>R</w:t>
            </w:r>
            <w:r w:rsidR="00D82063">
              <w:rPr>
                <w:sz w:val="22"/>
              </w:rPr>
              <w:t>и</w:t>
            </w:r>
          </w:p>
          <w:p w:rsidR="009F4E17" w:rsidRPr="009F4E17" w:rsidRDefault="009F4E17" w:rsidP="009F4E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360 – </w:t>
            </w:r>
            <w:r>
              <w:rPr>
                <w:sz w:val="20"/>
                <w:szCs w:val="20"/>
              </w:rPr>
              <w:t>Аи=</w:t>
            </w:r>
          </w:p>
          <w:p w:rsidR="009F4E17" w:rsidRPr="00C72029" w:rsidRDefault="009F4E17" w:rsidP="002E1C1E">
            <w:pPr>
              <w:rPr>
                <w:szCs w:val="28"/>
              </w:rPr>
            </w:pPr>
          </w:p>
        </w:tc>
        <w:tc>
          <w:tcPr>
            <w:tcW w:w="992" w:type="dxa"/>
          </w:tcPr>
          <w:p w:rsidR="00D82063" w:rsidRDefault="00D82063" w:rsidP="002E1C1E">
            <w:proofErr w:type="spellStart"/>
            <w:r>
              <w:t>Ам</w:t>
            </w:r>
            <w:proofErr w:type="spellEnd"/>
          </w:p>
          <w:p w:rsidR="009F4E17" w:rsidRPr="009F4E17" w:rsidRDefault="009F4E17" w:rsidP="002E1C1E">
            <w:r w:rsidRPr="009F4E17">
              <w:rPr>
                <w:sz w:val="22"/>
              </w:rPr>
              <w:t>Аи</w:t>
            </w:r>
            <w:r w:rsidR="0086213A">
              <w:rPr>
                <w:sz w:val="22"/>
              </w:rPr>
              <w:t xml:space="preserve"> - 4</w:t>
            </w:r>
            <w:r w:rsidR="002A148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29</w:t>
            </w:r>
          </w:p>
        </w:tc>
        <w:tc>
          <w:tcPr>
            <w:tcW w:w="993" w:type="dxa"/>
          </w:tcPr>
          <w:p w:rsidR="00D82063" w:rsidRDefault="009F4E17" w:rsidP="002E1C1E">
            <w:pPr>
              <w:rPr>
                <w:sz w:val="22"/>
              </w:rPr>
            </w:pPr>
            <w:r>
              <w:rPr>
                <w:lang w:val="en-US"/>
              </w:rPr>
              <w:t>R</w:t>
            </w:r>
            <w:r w:rsidR="00D82063" w:rsidRPr="005C5D0B">
              <w:rPr>
                <w:sz w:val="22"/>
              </w:rPr>
              <w:t>м</w:t>
            </w:r>
          </w:p>
          <w:p w:rsidR="009F4E17" w:rsidRDefault="009F4E17" w:rsidP="002E1C1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360</w:t>
            </w:r>
          </w:p>
          <w:p w:rsidR="009F4E17" w:rsidRPr="009F4E17" w:rsidRDefault="009F4E17" w:rsidP="002E1C1E">
            <w:r>
              <w:rPr>
                <w:sz w:val="22"/>
                <w:lang w:val="en-US"/>
              </w:rPr>
              <w:t>-</w:t>
            </w:r>
            <w:proofErr w:type="spellStart"/>
            <w:r>
              <w:rPr>
                <w:sz w:val="22"/>
              </w:rPr>
              <w:t>Ам</w:t>
            </w:r>
            <w:proofErr w:type="spellEnd"/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1-2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1: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55’20’’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 </w:t>
            </w:r>
          </w:p>
          <w:p w:rsid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17’40’’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2: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50’40’’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spacing w:line="240" w:lineRule="auto"/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18’50’’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5C5D0B" w:rsidRDefault="00C53826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  <w:r w:rsidR="001C2688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D63BD2" w:rsidRPr="00D63BD2" w:rsidRDefault="00D63BD2" w:rsidP="005C7F7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 w:rsidR="0086213A">
              <w:rPr>
                <w:sz w:val="20"/>
                <w:szCs w:val="20"/>
              </w:rPr>
              <w:t>66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194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BA031B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199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2-3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2: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50’40’’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18’50’’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3: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56’10’’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19’00’’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275</w:t>
            </w:r>
            <w:r w:rsidR="001C2688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276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84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271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66F0E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89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2243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3-4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3: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56’10’’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19’00’’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51’30’’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>19</w:t>
            </w:r>
            <w:r w:rsidRPr="005C7F7C">
              <w:rPr>
                <w:rFonts w:cs="Times New Roman"/>
                <w:sz w:val="22"/>
                <w:lang w:val="en-US"/>
              </w:rPr>
              <w:t xml:space="preserve">’10’’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5C5D0B" w:rsidRDefault="004C38FF" w:rsidP="005C7F7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338</w:t>
            </w:r>
            <w:r w:rsidR="001C2688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339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334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66F0E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2243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4-5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51’30’’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lastRenderedPageBreak/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19’10’’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5: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50’10’’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16’40’’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346</w:t>
            </w:r>
            <w:r w:rsidR="001C2688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347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342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66F0E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2243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lastRenderedPageBreak/>
              <w:t>5-6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5: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50’10’’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16’40’’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6: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56’50’’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>15</w:t>
            </w:r>
            <w:r w:rsidRPr="005C7F7C">
              <w:rPr>
                <w:rFonts w:cs="Times New Roman"/>
                <w:sz w:val="22"/>
                <w:lang w:val="en-US"/>
              </w:rPr>
              <w:t xml:space="preserve">’00’’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1C2688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</w:t>
            </w:r>
            <w:r w:rsidR="00D63BD2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333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328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66F0E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2243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6-7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6: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56’50’’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15’00’’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7: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58’50’’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>14</w:t>
            </w:r>
            <w:r w:rsidRPr="005C7F7C">
              <w:rPr>
                <w:rFonts w:cs="Times New Roman"/>
                <w:sz w:val="22"/>
                <w:lang w:val="en-US"/>
              </w:rPr>
              <w:t xml:space="preserve">’30’’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</w:tc>
        <w:tc>
          <w:tcPr>
            <w:tcW w:w="709" w:type="dxa"/>
          </w:tcPr>
          <w:p w:rsidR="005C7F7C" w:rsidRPr="001C2688" w:rsidRDefault="001C2688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  <w:r w:rsidR="00D63BD2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62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298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303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rPr>
          <w:trHeight w:val="323"/>
        </w:trPr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7-8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7: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58’50’’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14’30’’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8: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51’10’’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13’50’’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F35A56" w:rsidRDefault="00F35A56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  <w:r w:rsidR="00D63BD2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D63BD2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86213A">
              <w:rPr>
                <w:sz w:val="20"/>
                <w:szCs w:val="20"/>
              </w:rPr>
              <w:t>1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289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294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rPr>
          <w:trHeight w:val="473"/>
        </w:trPr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8-9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8: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51’10’’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13’50’’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9: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55’10’’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>12</w:t>
            </w:r>
            <w:r w:rsidRPr="005C7F7C">
              <w:rPr>
                <w:rFonts w:cs="Times New Roman"/>
                <w:sz w:val="22"/>
                <w:lang w:val="en-US"/>
              </w:rPr>
              <w:t xml:space="preserve">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D63BD2" w:rsidRDefault="00D63BD2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8621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225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24103" w:rsidRDefault="0022433A" w:rsidP="005C7F7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130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2433A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230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  <w:tr w:rsidR="005C7F7C" w:rsidTr="00795E98">
        <w:trPr>
          <w:trHeight w:val="350"/>
        </w:trPr>
        <w:tc>
          <w:tcPr>
            <w:tcW w:w="909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9-10</w:t>
            </w:r>
          </w:p>
        </w:tc>
        <w:tc>
          <w:tcPr>
            <w:tcW w:w="3764" w:type="dxa"/>
          </w:tcPr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9: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55’10’’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12’50’’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</w:p>
          <w:p w:rsidR="005C7F7C" w:rsidRPr="005C7F7C" w:rsidRDefault="005C7F7C" w:rsidP="005C7F7C">
            <w:pPr>
              <w:rPr>
                <w:rFonts w:cs="Times New Roman"/>
                <w:sz w:val="22"/>
              </w:rPr>
            </w:pPr>
            <w:r w:rsidRPr="005C7F7C">
              <w:rPr>
                <w:rFonts w:cs="Times New Roman"/>
                <w:sz w:val="22"/>
              </w:rPr>
              <w:t>10: 34</w:t>
            </w:r>
            <w:r w:rsidRPr="005C7F7C">
              <w:rPr>
                <w:rFonts w:cs="Times New Roman"/>
                <w:sz w:val="22"/>
                <w:lang w:val="en-US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 xml:space="preserve">48’40’’ </w:t>
            </w:r>
            <w:proofErr w:type="spellStart"/>
            <w:r w:rsidRPr="005C7F7C">
              <w:rPr>
                <w:rFonts w:cs="Times New Roman"/>
                <w:sz w:val="22"/>
              </w:rPr>
              <w:t>вд</w:t>
            </w:r>
            <w:proofErr w:type="spellEnd"/>
            <w:r w:rsidRPr="005C7F7C">
              <w:rPr>
                <w:rFonts w:cs="Times New Roman"/>
                <w:sz w:val="22"/>
              </w:rPr>
              <w:t xml:space="preserve"> </w:t>
            </w:r>
          </w:p>
          <w:p w:rsidR="005C7F7C" w:rsidRPr="005C7F7C" w:rsidRDefault="005C7F7C" w:rsidP="005C7F7C">
            <w:pPr>
              <w:spacing w:line="240" w:lineRule="auto"/>
              <w:rPr>
                <w:sz w:val="22"/>
                <w:szCs w:val="20"/>
              </w:rPr>
            </w:pPr>
            <w:r w:rsidRPr="005C7F7C">
              <w:rPr>
                <w:rFonts w:cs="Times New Roman"/>
                <w:sz w:val="22"/>
              </w:rPr>
              <w:t>45</w:t>
            </w:r>
            <w:r w:rsidRPr="005C7F7C">
              <w:rPr>
                <w:rFonts w:cs="Times New Roman"/>
                <w:sz w:val="22"/>
              </w:rPr>
              <w:sym w:font="Symbol" w:char="F0B0"/>
            </w:r>
            <w:r w:rsidRPr="005C7F7C">
              <w:rPr>
                <w:rFonts w:cs="Times New Roman"/>
                <w:sz w:val="22"/>
              </w:rPr>
              <w:t>14</w:t>
            </w:r>
            <w:r w:rsidRPr="005C7F7C">
              <w:rPr>
                <w:rFonts w:cs="Times New Roman"/>
                <w:sz w:val="22"/>
                <w:lang w:val="en-US"/>
              </w:rPr>
              <w:t xml:space="preserve">’50’’ </w:t>
            </w:r>
            <w:proofErr w:type="spellStart"/>
            <w:r w:rsidRPr="005C7F7C">
              <w:rPr>
                <w:rFonts w:cs="Times New Roman"/>
                <w:sz w:val="22"/>
              </w:rPr>
              <w:t>сш</w:t>
            </w:r>
            <w:proofErr w:type="spellEnd"/>
          </w:p>
        </w:tc>
        <w:tc>
          <w:tcPr>
            <w:tcW w:w="709" w:type="dxa"/>
          </w:tcPr>
          <w:p w:rsidR="005C7F7C" w:rsidRPr="00D63BD2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216</w:t>
            </w:r>
            <w:r w:rsidR="00D63BD2" w:rsidRPr="005C5D0B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134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86213A">
              <w:rPr>
                <w:sz w:val="20"/>
                <w:szCs w:val="20"/>
              </w:rPr>
              <w:t>7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143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AD6698">
              <w:rPr>
                <w:sz w:val="20"/>
                <w:szCs w:val="20"/>
                <w:lang w:val="en-US"/>
              </w:rPr>
              <w:t>15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7F7C" w:rsidRPr="005C5D0B" w:rsidRDefault="004C38FF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212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8621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3" w:type="dxa"/>
          </w:tcPr>
          <w:p w:rsidR="005C7F7C" w:rsidRPr="005C5D0B" w:rsidRDefault="00266F0E" w:rsidP="005C7F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148</w:t>
            </w:r>
            <w:r w:rsidR="005C7F7C" w:rsidRPr="005C5D0B">
              <w:rPr>
                <w:rFonts w:cs="Times New Roman"/>
                <w:sz w:val="20"/>
                <w:szCs w:val="20"/>
              </w:rPr>
              <w:t>°</w:t>
            </w:r>
            <w:r w:rsidR="0022433A">
              <w:rPr>
                <w:sz w:val="20"/>
                <w:szCs w:val="20"/>
                <w:lang w:val="en-US"/>
              </w:rPr>
              <w:t>14</w:t>
            </w:r>
            <w:r w:rsidR="005C7F7C" w:rsidRPr="005C5D0B">
              <w:rPr>
                <w:sz w:val="20"/>
                <w:szCs w:val="20"/>
              </w:rPr>
              <w:t>´</w:t>
            </w:r>
          </w:p>
        </w:tc>
      </w:tr>
    </w:tbl>
    <w:p w:rsidR="00266F0E" w:rsidRDefault="00266F0E" w:rsidP="00D82063">
      <w:pPr>
        <w:rPr>
          <w:noProof/>
          <w:lang w:eastAsia="ru-RU"/>
        </w:rPr>
      </w:pPr>
    </w:p>
    <w:p w:rsidR="00D82063" w:rsidRDefault="00266F0E" w:rsidP="00266F0E">
      <w:pPr>
        <w:spacing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D82063" w:rsidRDefault="00D82063" w:rsidP="00D82063">
      <w:pPr>
        <w:jc w:val="both"/>
      </w:pPr>
      <w:r w:rsidRPr="006F7487">
        <w:rPr>
          <w:b/>
        </w:rPr>
        <w:lastRenderedPageBreak/>
        <w:t>Задание 2.</w:t>
      </w:r>
      <w:r>
        <w:t xml:space="preserve"> Определить истинный а</w:t>
      </w:r>
      <w:r w:rsidR="00D7344D">
        <w:t>зимут Аи, и дирекционный угол α</w:t>
      </w:r>
      <w:r>
        <w:t xml:space="preserve">, если известны величины магнитного азимута </w:t>
      </w:r>
      <w:proofErr w:type="spellStart"/>
      <w:r>
        <w:t>Ам</w:t>
      </w:r>
      <w:proofErr w:type="spellEnd"/>
      <w:r>
        <w:t>, магнитного склонения δ и сближения меридианов γ</w:t>
      </w:r>
    </w:p>
    <w:p w:rsidR="00C425CE" w:rsidRDefault="00C425CE" w:rsidP="00D82063">
      <w:pPr>
        <w:jc w:val="both"/>
      </w:pPr>
      <w:r w:rsidRPr="00C425CE">
        <w:rPr>
          <w:noProof/>
          <w:lang w:eastAsia="ru-RU"/>
        </w:rPr>
        <w:drawing>
          <wp:inline distT="0" distB="0" distL="0" distR="0" wp14:anchorId="1CF5ADBA" wp14:editId="08A1212A">
            <wp:extent cx="5940425" cy="367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063" w:rsidRDefault="00C425CE" w:rsidP="00387823">
      <w:pPr>
        <w:jc w:val="both"/>
      </w:pPr>
      <w:r w:rsidRPr="00C425CE">
        <w:rPr>
          <w:noProof/>
          <w:lang w:eastAsia="ru-RU"/>
        </w:rPr>
        <w:drawing>
          <wp:inline distT="0" distB="0" distL="0" distR="0" wp14:anchorId="0921444B" wp14:editId="087A93A0">
            <wp:extent cx="5940425" cy="1080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57" w:rsidRDefault="00C05F57" w:rsidP="00D8206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109064" cy="5534167"/>
            <wp:effectExtent l="0" t="0" r="0" b="0"/>
            <wp:docPr id="9" name="Рисунок 9" descr="https://sun9-69.userapi.com/impg/gtVKNOFBb8wlu4gjYCB78382UeU3sz5Z9PC6KA/ACHyyWViB_c.jpg?size=899x1600&amp;quality=96&amp;proxy=1&amp;sign=e7dd500bcc26f7c49f867872e2bd0cc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9.userapi.com/impg/gtVKNOFBb8wlu4gjYCB78382UeU3sz5Z9PC6KA/ACHyyWViB_c.jpg?size=899x1600&amp;quality=96&amp;proxy=1&amp;sign=e7dd500bcc26f7c49f867872e2bd0cc8&amp;type=alb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23" cy="55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063" w:rsidRDefault="00D82063" w:rsidP="00D82063">
      <w:pPr>
        <w:jc w:val="center"/>
      </w:pPr>
      <w:r>
        <w:t xml:space="preserve">Рисунок </w:t>
      </w:r>
      <w:r w:rsidR="000755BF">
        <w:t>5.1</w:t>
      </w:r>
      <w:r>
        <w:t xml:space="preserve"> – Вычисления к заданию 2</w:t>
      </w:r>
    </w:p>
    <w:p w:rsidR="00D82063" w:rsidRDefault="00D82063" w:rsidP="00D82063">
      <w:pPr>
        <w:jc w:val="both"/>
      </w:pPr>
      <w:r w:rsidRPr="006F7487">
        <w:rPr>
          <w:b/>
        </w:rPr>
        <w:lastRenderedPageBreak/>
        <w:t>Задание 3.</w:t>
      </w:r>
      <w:r>
        <w:rPr>
          <w:b/>
        </w:rPr>
        <w:t xml:space="preserve"> </w:t>
      </w:r>
      <w:r>
        <w:t>Разработать маршрут движения через 10 произвольных точек, указав азимуты (истинный) и длины направлений. Построить три маршрута.</w:t>
      </w:r>
    </w:p>
    <w:p w:rsidR="00D82063" w:rsidRPr="005550B0" w:rsidRDefault="00D82063" w:rsidP="00D82063">
      <w:pPr>
        <w:pStyle w:val="ac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2 – Маршрут 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D82063" w:rsidTr="002E1C1E">
        <w:tc>
          <w:tcPr>
            <w:tcW w:w="2263" w:type="dxa"/>
          </w:tcPr>
          <w:p w:rsidR="00D82063" w:rsidRDefault="00D82063" w:rsidP="002E1C1E">
            <w:r>
              <w:t>Вариант</w:t>
            </w:r>
          </w:p>
        </w:tc>
        <w:tc>
          <w:tcPr>
            <w:tcW w:w="7082" w:type="dxa"/>
            <w:gridSpan w:val="2"/>
          </w:tcPr>
          <w:p w:rsidR="00D82063" w:rsidRDefault="00D82063" w:rsidP="002E1C1E">
            <w:pPr>
              <w:jc w:val="center"/>
            </w:pPr>
            <w:r>
              <w:t>Маршрут А</w:t>
            </w:r>
          </w:p>
        </w:tc>
      </w:tr>
      <w:tr w:rsidR="00D82063" w:rsidTr="002E1C1E">
        <w:tc>
          <w:tcPr>
            <w:tcW w:w="2263" w:type="dxa"/>
          </w:tcPr>
          <w:p w:rsidR="00D82063" w:rsidRDefault="00D82063" w:rsidP="002E1C1E">
            <w:r>
              <w:t>Стороны хода</w:t>
            </w:r>
          </w:p>
        </w:tc>
        <w:tc>
          <w:tcPr>
            <w:tcW w:w="3544" w:type="dxa"/>
          </w:tcPr>
          <w:p w:rsidR="00D82063" w:rsidRDefault="00D82063" w:rsidP="002E1C1E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D82063" w:rsidRDefault="00D82063" w:rsidP="002E1C1E">
            <w:pPr>
              <w:jc w:val="center"/>
            </w:pPr>
            <w:r>
              <w:t>Длины сторон(м)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1-2</w:t>
            </w:r>
          </w:p>
        </w:tc>
        <w:tc>
          <w:tcPr>
            <w:tcW w:w="3544" w:type="dxa"/>
          </w:tcPr>
          <w:p w:rsidR="008A0407" w:rsidRPr="00D63BD2" w:rsidRDefault="008A0407" w:rsidP="008A040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4900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2-3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6100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3-4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339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3800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4-5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347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3200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5-6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333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4600</w:t>
            </w:r>
          </w:p>
        </w:tc>
      </w:tr>
      <w:tr w:rsidR="008A0407" w:rsidTr="002E1C1E">
        <w:tc>
          <w:tcPr>
            <w:tcW w:w="2263" w:type="dxa"/>
          </w:tcPr>
          <w:p w:rsidR="008A0407" w:rsidRDefault="008A0407" w:rsidP="008A0407">
            <w:r>
              <w:t>6-7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62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3700</w:t>
            </w:r>
          </w:p>
        </w:tc>
      </w:tr>
      <w:tr w:rsidR="008A0407" w:rsidTr="002E1C1E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8A0407" w:rsidRDefault="008A0407" w:rsidP="008A0407">
            <w:r>
              <w:t>7-8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5900</w:t>
            </w:r>
          </w:p>
        </w:tc>
      </w:tr>
      <w:tr w:rsidR="008A0407" w:rsidTr="002E1C1E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8A0407" w:rsidRDefault="008A0407" w:rsidP="008A0407">
            <w:r>
              <w:t>8-9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6100</w:t>
            </w:r>
          </w:p>
        </w:tc>
      </w:tr>
      <w:tr w:rsidR="008A0407" w:rsidTr="002E1C1E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8A0407" w:rsidRDefault="008A0407" w:rsidP="008A0407">
            <w:r>
              <w:t>9-10</w:t>
            </w:r>
          </w:p>
        </w:tc>
        <w:tc>
          <w:tcPr>
            <w:tcW w:w="3544" w:type="dxa"/>
          </w:tcPr>
          <w:p w:rsidR="008A0407" w:rsidRPr="005C5D0B" w:rsidRDefault="008A0407" w:rsidP="008A0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217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8A0407" w:rsidRDefault="008A0407" w:rsidP="008A0407">
            <w:r>
              <w:t>3700</w:t>
            </w:r>
          </w:p>
        </w:tc>
      </w:tr>
    </w:tbl>
    <w:p w:rsidR="00D82063" w:rsidRDefault="00D82063" w:rsidP="00D82063"/>
    <w:p w:rsidR="00775A11" w:rsidRDefault="00775A11" w:rsidP="00D82063"/>
    <w:p w:rsidR="00D82063" w:rsidRPr="005550B0" w:rsidRDefault="00D82063" w:rsidP="00D82063">
      <w:pPr>
        <w:pStyle w:val="ac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3 – Маршрут Б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D82063" w:rsidTr="002E1C1E">
        <w:tc>
          <w:tcPr>
            <w:tcW w:w="2263" w:type="dxa"/>
          </w:tcPr>
          <w:p w:rsidR="00D82063" w:rsidRDefault="00D82063" w:rsidP="002E1C1E">
            <w:r>
              <w:t>Вариант</w:t>
            </w:r>
          </w:p>
        </w:tc>
        <w:tc>
          <w:tcPr>
            <w:tcW w:w="7082" w:type="dxa"/>
            <w:gridSpan w:val="2"/>
          </w:tcPr>
          <w:p w:rsidR="00D82063" w:rsidRDefault="00D82063" w:rsidP="002E1C1E">
            <w:pPr>
              <w:jc w:val="center"/>
            </w:pPr>
            <w:r>
              <w:t>Маршрут Б</w:t>
            </w:r>
          </w:p>
        </w:tc>
      </w:tr>
      <w:tr w:rsidR="00D82063" w:rsidTr="002E1C1E">
        <w:tc>
          <w:tcPr>
            <w:tcW w:w="2263" w:type="dxa"/>
          </w:tcPr>
          <w:p w:rsidR="00D82063" w:rsidRDefault="00D82063" w:rsidP="002E1C1E">
            <w:r>
              <w:t>Стороны хода</w:t>
            </w:r>
          </w:p>
        </w:tc>
        <w:tc>
          <w:tcPr>
            <w:tcW w:w="3544" w:type="dxa"/>
          </w:tcPr>
          <w:p w:rsidR="00D82063" w:rsidRDefault="00D82063" w:rsidP="002E1C1E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D82063" w:rsidRDefault="00D82063" w:rsidP="002E1C1E">
            <w:pPr>
              <w:jc w:val="center"/>
            </w:pPr>
            <w:r>
              <w:t>Длины сторон(м)</w:t>
            </w:r>
          </w:p>
        </w:tc>
      </w:tr>
      <w:tr w:rsidR="00D82063" w:rsidTr="002E1C1E">
        <w:tc>
          <w:tcPr>
            <w:tcW w:w="2263" w:type="dxa"/>
          </w:tcPr>
          <w:p w:rsidR="00D82063" w:rsidRDefault="0073454F" w:rsidP="002E1C1E">
            <w:r>
              <w:t>5</w:t>
            </w:r>
            <w:r w:rsidR="00583D63">
              <w:t>-7</w:t>
            </w:r>
          </w:p>
        </w:tc>
        <w:tc>
          <w:tcPr>
            <w:tcW w:w="3544" w:type="dxa"/>
          </w:tcPr>
          <w:p w:rsidR="00D82063" w:rsidRPr="00AB70FF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1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583D63" w:rsidP="002E1C1E">
            <w:r>
              <w:t>5900</w:t>
            </w:r>
          </w:p>
        </w:tc>
      </w:tr>
      <w:tr w:rsidR="00D82063" w:rsidTr="002E1C1E">
        <w:tc>
          <w:tcPr>
            <w:tcW w:w="2263" w:type="dxa"/>
          </w:tcPr>
          <w:p w:rsidR="00D82063" w:rsidRDefault="00583D63" w:rsidP="002E1C1E">
            <w:r>
              <w:t>7-6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244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B962A0" w:rsidP="002E1C1E">
            <w:r>
              <w:t>37</w:t>
            </w:r>
            <w:r w:rsidR="00D82063">
              <w:t>00</w:t>
            </w:r>
          </w:p>
        </w:tc>
      </w:tr>
      <w:tr w:rsidR="00D82063" w:rsidTr="002E1C1E">
        <w:tc>
          <w:tcPr>
            <w:tcW w:w="2263" w:type="dxa"/>
          </w:tcPr>
          <w:p w:rsidR="00D82063" w:rsidRDefault="00583D63" w:rsidP="002E1C1E">
            <w:r>
              <w:t>6</w:t>
            </w:r>
            <w:r w:rsidR="00D82063">
              <w:t>-9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93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132</w:t>
            </w:r>
            <w:r>
              <w:rPr>
                <w:lang w:val="en-US"/>
              </w:rPr>
              <w:t>0</w:t>
            </w:r>
            <w:r w:rsidR="00D82063">
              <w:t>0</w:t>
            </w:r>
          </w:p>
        </w:tc>
      </w:tr>
      <w:tr w:rsidR="00D82063" w:rsidTr="002E1C1E">
        <w:tc>
          <w:tcPr>
            <w:tcW w:w="2263" w:type="dxa"/>
          </w:tcPr>
          <w:p w:rsidR="00D82063" w:rsidRDefault="00583D63" w:rsidP="002E1C1E">
            <w:r>
              <w:t>9-8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315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61</w:t>
            </w:r>
            <w:r w:rsidR="00D82063">
              <w:t>00</w:t>
            </w:r>
          </w:p>
        </w:tc>
      </w:tr>
      <w:tr w:rsidR="00D82063" w:rsidTr="002E1C1E">
        <w:tc>
          <w:tcPr>
            <w:tcW w:w="2263" w:type="dxa"/>
          </w:tcPr>
          <w:p w:rsidR="00D82063" w:rsidRDefault="00583D63" w:rsidP="002E1C1E">
            <w:r>
              <w:t>8-10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164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75</w:t>
            </w:r>
            <w:r w:rsidR="00D82063">
              <w:t>00</w:t>
            </w:r>
          </w:p>
        </w:tc>
      </w:tr>
      <w:tr w:rsidR="00D82063" w:rsidTr="002E1C1E">
        <w:tc>
          <w:tcPr>
            <w:tcW w:w="2263" w:type="dxa"/>
          </w:tcPr>
          <w:p w:rsidR="00D82063" w:rsidRDefault="00583D63" w:rsidP="002E1C1E">
            <w:r>
              <w:t>10-1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220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33</w:t>
            </w:r>
            <w:r w:rsidR="00D82063">
              <w:t>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D82063" w:rsidRDefault="00583D63" w:rsidP="002E1C1E">
            <w:r>
              <w:t>1-4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258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63</w:t>
            </w:r>
            <w:r w:rsidR="00D82063">
              <w:t>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D82063" w:rsidRDefault="00583D63" w:rsidP="002E1C1E">
            <w:r>
              <w:lastRenderedPageBreak/>
              <w:t>4-3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158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32</w:t>
            </w:r>
            <w:r w:rsidR="00D82063">
              <w:t>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D82063" w:rsidRDefault="00583D63" w:rsidP="002E1C1E">
            <w:r>
              <w:t>3-2</w:t>
            </w:r>
          </w:p>
        </w:tc>
        <w:tc>
          <w:tcPr>
            <w:tcW w:w="3544" w:type="dxa"/>
          </w:tcPr>
          <w:p w:rsidR="00D82063" w:rsidRPr="00B962A0" w:rsidRDefault="00AB70FF" w:rsidP="002E1C1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96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>
              <w:rPr>
                <w:rFonts w:cs="Times New Roman"/>
                <w:sz w:val="20"/>
                <w:szCs w:val="20"/>
              </w:rPr>
              <w:t>15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3538" w:type="dxa"/>
          </w:tcPr>
          <w:p w:rsidR="00D82063" w:rsidRDefault="008000AA" w:rsidP="002E1C1E">
            <w:r>
              <w:t>61</w:t>
            </w:r>
            <w:r w:rsidR="00D82063">
              <w:t>00</w:t>
            </w:r>
          </w:p>
        </w:tc>
      </w:tr>
    </w:tbl>
    <w:p w:rsidR="00D82063" w:rsidRDefault="00D82063" w:rsidP="00D82063">
      <w:pPr>
        <w:pStyle w:val="ac"/>
        <w:jc w:val="both"/>
        <w:rPr>
          <w:sz w:val="28"/>
          <w:szCs w:val="28"/>
        </w:rPr>
      </w:pPr>
    </w:p>
    <w:p w:rsidR="00D82063" w:rsidRPr="005550B0" w:rsidRDefault="00D82063" w:rsidP="00D82063">
      <w:pPr>
        <w:pStyle w:val="ac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4 – Маршрут 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D82063" w:rsidTr="002E1C1E">
        <w:tc>
          <w:tcPr>
            <w:tcW w:w="2263" w:type="dxa"/>
          </w:tcPr>
          <w:p w:rsidR="00D82063" w:rsidRDefault="00D82063" w:rsidP="002E1C1E">
            <w:r>
              <w:t>Вариант</w:t>
            </w:r>
          </w:p>
        </w:tc>
        <w:tc>
          <w:tcPr>
            <w:tcW w:w="7082" w:type="dxa"/>
            <w:gridSpan w:val="2"/>
          </w:tcPr>
          <w:p w:rsidR="00D82063" w:rsidRDefault="00D82063" w:rsidP="002E1C1E">
            <w:pPr>
              <w:jc w:val="center"/>
            </w:pPr>
            <w:r>
              <w:t>Маршрут В</w:t>
            </w:r>
          </w:p>
        </w:tc>
      </w:tr>
      <w:tr w:rsidR="00D82063" w:rsidTr="002E1C1E">
        <w:tc>
          <w:tcPr>
            <w:tcW w:w="2263" w:type="dxa"/>
          </w:tcPr>
          <w:p w:rsidR="00D82063" w:rsidRDefault="00D82063" w:rsidP="002E1C1E">
            <w:r>
              <w:t>Стороны хода</w:t>
            </w:r>
          </w:p>
        </w:tc>
        <w:tc>
          <w:tcPr>
            <w:tcW w:w="3544" w:type="dxa"/>
          </w:tcPr>
          <w:p w:rsidR="00D82063" w:rsidRDefault="00D82063" w:rsidP="002E1C1E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D82063" w:rsidRDefault="00D82063" w:rsidP="002E1C1E">
            <w:pPr>
              <w:jc w:val="center"/>
            </w:pPr>
            <w:r>
              <w:t>Длины сторон(м)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1-4</w:t>
            </w:r>
          </w:p>
        </w:tc>
        <w:tc>
          <w:tcPr>
            <w:tcW w:w="3544" w:type="dxa"/>
          </w:tcPr>
          <w:p w:rsidR="00D82063" w:rsidRDefault="002E1C1E" w:rsidP="002E1C1E">
            <w:r>
              <w:rPr>
                <w:sz w:val="24"/>
                <w:szCs w:val="24"/>
              </w:rPr>
              <w:t>260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6200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4-3</w:t>
            </w:r>
          </w:p>
        </w:tc>
        <w:tc>
          <w:tcPr>
            <w:tcW w:w="3544" w:type="dxa"/>
          </w:tcPr>
          <w:p w:rsidR="00D82063" w:rsidRDefault="00504647" w:rsidP="002E1C1E">
            <w:r>
              <w:rPr>
                <w:sz w:val="24"/>
                <w:szCs w:val="24"/>
              </w:rPr>
              <w:t>158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 w:rsidR="002E1C1E"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3200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3-2</w:t>
            </w:r>
          </w:p>
        </w:tc>
        <w:tc>
          <w:tcPr>
            <w:tcW w:w="3544" w:type="dxa"/>
          </w:tcPr>
          <w:p w:rsidR="00D82063" w:rsidRDefault="002E1C1E" w:rsidP="002E1C1E">
            <w:r>
              <w:rPr>
                <w:sz w:val="24"/>
                <w:szCs w:val="24"/>
              </w:rPr>
              <w:t>96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6100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2-10</w:t>
            </w:r>
          </w:p>
        </w:tc>
        <w:tc>
          <w:tcPr>
            <w:tcW w:w="3544" w:type="dxa"/>
          </w:tcPr>
          <w:p w:rsidR="00D82063" w:rsidRPr="00B8507D" w:rsidRDefault="00504647" w:rsidP="002E1C1E">
            <w:r>
              <w:rPr>
                <w:sz w:val="24"/>
                <w:szCs w:val="24"/>
              </w:rPr>
              <w:t>7</w:t>
            </w:r>
            <w:r w:rsidR="00D82063" w:rsidRPr="00B8507D">
              <w:rPr>
                <w:rFonts w:cs="Times New Roman"/>
                <w:sz w:val="24"/>
                <w:szCs w:val="24"/>
              </w:rPr>
              <w:t>°</w:t>
            </w:r>
            <w:r w:rsidR="002E1C1E">
              <w:rPr>
                <w:sz w:val="24"/>
                <w:szCs w:val="24"/>
              </w:rPr>
              <w:t>15</w:t>
            </w:r>
            <w:r w:rsidR="00D82063" w:rsidRPr="00B8507D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74</w:t>
            </w:r>
            <w:r w:rsidR="00D82063">
              <w:t>00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10-5</w:t>
            </w:r>
          </w:p>
        </w:tc>
        <w:tc>
          <w:tcPr>
            <w:tcW w:w="3544" w:type="dxa"/>
          </w:tcPr>
          <w:p w:rsidR="00D82063" w:rsidRPr="00B8507D" w:rsidRDefault="001E152A" w:rsidP="002E1C1E">
            <w:r>
              <w:rPr>
                <w:sz w:val="24"/>
                <w:szCs w:val="24"/>
                <w:lang w:val="en-US"/>
              </w:rPr>
              <w:t>266</w:t>
            </w:r>
            <w:r w:rsidR="00D82063" w:rsidRPr="00B8507D">
              <w:rPr>
                <w:rFonts w:cs="Times New Roman"/>
                <w:sz w:val="24"/>
                <w:szCs w:val="24"/>
              </w:rPr>
              <w:t>°</w:t>
            </w:r>
            <w:r w:rsidR="002E1C1E">
              <w:rPr>
                <w:sz w:val="24"/>
                <w:szCs w:val="24"/>
              </w:rPr>
              <w:t>15</w:t>
            </w:r>
            <w:r w:rsidR="00D82063" w:rsidRPr="00B8507D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88</w:t>
            </w:r>
            <w:r w:rsidR="00D82063">
              <w:t>00</w:t>
            </w:r>
          </w:p>
        </w:tc>
      </w:tr>
      <w:tr w:rsidR="00D82063" w:rsidTr="002E1C1E">
        <w:tc>
          <w:tcPr>
            <w:tcW w:w="2263" w:type="dxa"/>
          </w:tcPr>
          <w:p w:rsidR="00D82063" w:rsidRDefault="002E1C1E" w:rsidP="002E1C1E">
            <w:r>
              <w:t>5-9</w:t>
            </w:r>
          </w:p>
        </w:tc>
        <w:tc>
          <w:tcPr>
            <w:tcW w:w="3544" w:type="dxa"/>
          </w:tcPr>
          <w:p w:rsidR="00D82063" w:rsidRDefault="00504647" w:rsidP="002E1C1E">
            <w:r>
              <w:rPr>
                <w:sz w:val="24"/>
                <w:szCs w:val="24"/>
                <w:lang w:val="en-US"/>
              </w:rPr>
              <w:t>74</w:t>
            </w:r>
            <w:r w:rsidR="00D82063" w:rsidRPr="00B8507D">
              <w:rPr>
                <w:rFonts w:cs="Times New Roman"/>
                <w:sz w:val="24"/>
                <w:szCs w:val="24"/>
              </w:rPr>
              <w:t>°</w:t>
            </w:r>
            <w:r w:rsidR="002E1C1E">
              <w:rPr>
                <w:sz w:val="24"/>
                <w:szCs w:val="24"/>
              </w:rPr>
              <w:t>15</w:t>
            </w:r>
            <w:r w:rsidR="00D82063" w:rsidRPr="00B8507D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116</w:t>
            </w:r>
            <w:r w:rsidR="00D82063">
              <w:t>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D82063" w:rsidRDefault="002E1C1E" w:rsidP="002E1C1E">
            <w:r>
              <w:t>9-6</w:t>
            </w:r>
          </w:p>
        </w:tc>
        <w:tc>
          <w:tcPr>
            <w:tcW w:w="3544" w:type="dxa"/>
          </w:tcPr>
          <w:p w:rsidR="00D82063" w:rsidRDefault="001E152A" w:rsidP="002E1C1E">
            <w:r>
              <w:rPr>
                <w:sz w:val="24"/>
                <w:szCs w:val="24"/>
              </w:rPr>
              <w:t>270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 w:rsidR="002E1C1E"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132</w:t>
            </w:r>
            <w:r w:rsidR="00D82063">
              <w:t>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D82063" w:rsidRDefault="002E1C1E" w:rsidP="002E1C1E">
            <w:r>
              <w:t>6</w:t>
            </w:r>
            <w:r w:rsidR="00D82063">
              <w:t>-7</w:t>
            </w:r>
          </w:p>
        </w:tc>
        <w:tc>
          <w:tcPr>
            <w:tcW w:w="3544" w:type="dxa"/>
          </w:tcPr>
          <w:p w:rsidR="00D82063" w:rsidRDefault="002E1C1E" w:rsidP="002E1C1E">
            <w:r>
              <w:rPr>
                <w:sz w:val="24"/>
                <w:szCs w:val="24"/>
              </w:rPr>
              <w:t>62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D82063" w:rsidP="002E1C1E">
            <w:r>
              <w:t>3700</w:t>
            </w:r>
          </w:p>
        </w:tc>
      </w:tr>
      <w:tr w:rsidR="00D82063" w:rsidTr="002E1C1E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D82063" w:rsidRDefault="002E1C1E" w:rsidP="002E1C1E">
            <w:r>
              <w:t>7-8</w:t>
            </w:r>
          </w:p>
        </w:tc>
        <w:tc>
          <w:tcPr>
            <w:tcW w:w="3544" w:type="dxa"/>
          </w:tcPr>
          <w:p w:rsidR="00D82063" w:rsidRDefault="002E1C1E" w:rsidP="002E1C1E">
            <w:r>
              <w:rPr>
                <w:sz w:val="24"/>
                <w:szCs w:val="24"/>
              </w:rPr>
              <w:t>71</w:t>
            </w:r>
            <w:r w:rsidR="00D82063"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15</w:t>
            </w:r>
            <w:r w:rsidR="00D82063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82063" w:rsidRDefault="00504647" w:rsidP="002E1C1E">
            <w:r>
              <w:t>5900</w:t>
            </w:r>
          </w:p>
        </w:tc>
      </w:tr>
    </w:tbl>
    <w:p w:rsidR="00D82063" w:rsidRDefault="00D82063" w:rsidP="00D82063">
      <w:pPr>
        <w:jc w:val="both"/>
      </w:pPr>
    </w:p>
    <w:p w:rsidR="00DF56AB" w:rsidRDefault="00D82063" w:rsidP="00D82063">
      <w:pPr>
        <w:jc w:val="both"/>
      </w:pPr>
      <w:r w:rsidRPr="006F7487">
        <w:rPr>
          <w:b/>
        </w:rPr>
        <w:t xml:space="preserve">Задание 4. </w:t>
      </w:r>
      <w:r>
        <w:t>Выбрать на карте две произвольные точки А и В. Решить прямую геодезическую задачу относительно точки В (Координаты точки А, расстояние между точками и дирекц</w:t>
      </w:r>
      <w:r w:rsidR="00676962">
        <w:t>ионный угол измерить на карте).</w:t>
      </w:r>
    </w:p>
    <w:p w:rsidR="00676962" w:rsidRDefault="00676962" w:rsidP="00D82063">
      <w:pPr>
        <w:jc w:val="both"/>
      </w:pPr>
    </w:p>
    <w:p w:rsidR="00D82063" w:rsidRDefault="00D82063" w:rsidP="00D82063">
      <w:pPr>
        <w:jc w:val="both"/>
      </w:pPr>
      <w:r>
        <w:t>Таблица 5 – Задание 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82063" w:rsidRPr="005550B0" w:rsidTr="002E1C1E">
        <w:tc>
          <w:tcPr>
            <w:tcW w:w="1869" w:type="dxa"/>
          </w:tcPr>
          <w:p w:rsidR="00D82063" w:rsidRPr="005550B0" w:rsidRDefault="00D82063" w:rsidP="002E1C1E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Координаты точки А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Расстояние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Дирекционный угол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Вычисленные координаты точки В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Координаты точки В на карте</w:t>
            </w:r>
          </w:p>
        </w:tc>
      </w:tr>
      <w:tr w:rsidR="00D82063" w:rsidRPr="005550B0" w:rsidTr="002E1C1E">
        <w:tc>
          <w:tcPr>
            <w:tcW w:w="1869" w:type="dxa"/>
          </w:tcPr>
          <w:p w:rsidR="00D82063" w:rsidRPr="005550B0" w:rsidRDefault="00D82063" w:rsidP="002E1C1E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</w:t>
            </w:r>
            <w:r w:rsidR="00F172D4" w:rsidRPr="00F172D4">
              <w:rPr>
                <w:sz w:val="20"/>
                <w:szCs w:val="20"/>
                <w:lang w:val="en-US"/>
              </w:rPr>
              <w:t>30600</w:t>
            </w:r>
          </w:p>
          <w:p w:rsidR="00D82063" w:rsidRPr="005550B0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Y: </w:t>
            </w:r>
            <w:r w:rsidR="00763FC7" w:rsidRPr="00763FC7">
              <w:rPr>
                <w:sz w:val="20"/>
                <w:szCs w:val="20"/>
                <w:lang w:val="en-US"/>
              </w:rPr>
              <w:t>50600</w:t>
            </w:r>
          </w:p>
        </w:tc>
        <w:tc>
          <w:tcPr>
            <w:tcW w:w="1869" w:type="dxa"/>
          </w:tcPr>
          <w:p w:rsidR="00D82063" w:rsidRPr="005550B0" w:rsidRDefault="00763FC7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D82063" w:rsidRPr="005550B0">
              <w:rPr>
                <w:sz w:val="20"/>
                <w:szCs w:val="20"/>
                <w:lang w:val="en-US"/>
              </w:rPr>
              <w:t>900</w:t>
            </w:r>
          </w:p>
        </w:tc>
        <w:tc>
          <w:tcPr>
            <w:tcW w:w="1869" w:type="dxa"/>
          </w:tcPr>
          <w:p w:rsidR="00D82063" w:rsidRPr="005550B0" w:rsidRDefault="00763FC7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  <w:r w:rsidR="00D82063"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="006E6E6D">
              <w:rPr>
                <w:sz w:val="20"/>
                <w:szCs w:val="20"/>
              </w:rPr>
              <w:t>25866</w:t>
            </w:r>
            <w:r w:rsidR="006E6E6D">
              <w:rPr>
                <w:sz w:val="20"/>
                <w:szCs w:val="20"/>
                <w:lang w:val="en-US"/>
              </w:rPr>
              <w:t>,963</w:t>
            </w:r>
          </w:p>
          <w:p w:rsidR="00D82063" w:rsidRPr="005550B0" w:rsidRDefault="006E6E6D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Y:51868,213</w:t>
            </w:r>
          </w:p>
        </w:tc>
        <w:tc>
          <w:tcPr>
            <w:tcW w:w="1869" w:type="dxa"/>
          </w:tcPr>
          <w:p w:rsidR="00D82063" w:rsidRPr="005550B0" w:rsidRDefault="00630E3E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X:25</w:t>
            </w:r>
            <w:r w:rsidR="006E6E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8</w:t>
            </w:r>
            <w:r w:rsidR="006E6E6D">
              <w:rPr>
                <w:sz w:val="20"/>
                <w:szCs w:val="20"/>
                <w:lang w:val="en-US"/>
              </w:rPr>
              <w:t>00</w:t>
            </w:r>
          </w:p>
          <w:p w:rsidR="00D82063" w:rsidRPr="005550B0" w:rsidRDefault="006E6E6D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Y:51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800</w:t>
            </w:r>
          </w:p>
        </w:tc>
      </w:tr>
      <w:tr w:rsidR="00D82063" w:rsidRPr="005550B0" w:rsidTr="002E1C1E">
        <w:tc>
          <w:tcPr>
            <w:tcW w:w="1869" w:type="dxa"/>
          </w:tcPr>
          <w:p w:rsidR="00D82063" w:rsidRPr="004E4F32" w:rsidRDefault="00D82063" w:rsidP="002E1C1E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</w:t>
            </w:r>
            <w:r w:rsidR="004E4F32">
              <w:rPr>
                <w:sz w:val="20"/>
                <w:szCs w:val="20"/>
              </w:rPr>
              <w:t>30600</w:t>
            </w:r>
          </w:p>
          <w:p w:rsidR="00D82063" w:rsidRPr="005550B0" w:rsidRDefault="004E4F32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506</w:t>
            </w:r>
            <w:r w:rsidR="006E6E6D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D82063" w:rsidRPr="005550B0" w:rsidRDefault="004E4F32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3300</w:t>
            </w:r>
          </w:p>
        </w:tc>
        <w:tc>
          <w:tcPr>
            <w:tcW w:w="1869" w:type="dxa"/>
          </w:tcPr>
          <w:p w:rsidR="00D82063" w:rsidRPr="005550B0" w:rsidRDefault="004E4F32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 w:rsidR="00D82063"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="004E4F32">
              <w:rPr>
                <w:sz w:val="20"/>
                <w:szCs w:val="20"/>
                <w:lang w:val="en-US"/>
              </w:rPr>
              <w:t>33303,202</w:t>
            </w:r>
          </w:p>
          <w:p w:rsidR="00D82063" w:rsidRPr="005550B0" w:rsidRDefault="004E4F32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Y:5</w:t>
            </w:r>
            <w:r>
              <w:rPr>
                <w:sz w:val="20"/>
                <w:szCs w:val="20"/>
              </w:rPr>
              <w:t>2492</w:t>
            </w:r>
            <w:r>
              <w:rPr>
                <w:sz w:val="20"/>
                <w:szCs w:val="20"/>
                <w:lang w:val="en-US"/>
              </w:rPr>
              <w:t>,802</w:t>
            </w:r>
          </w:p>
        </w:tc>
        <w:tc>
          <w:tcPr>
            <w:tcW w:w="1869" w:type="dxa"/>
          </w:tcPr>
          <w:p w:rsidR="00D82063" w:rsidRPr="005550B0" w:rsidRDefault="004E4F32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X:33 200</w:t>
            </w:r>
          </w:p>
          <w:p w:rsidR="00D82063" w:rsidRPr="005550B0" w:rsidRDefault="004E4F32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Y:52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600</w:t>
            </w:r>
          </w:p>
        </w:tc>
      </w:tr>
      <w:tr w:rsidR="00D82063" w:rsidRPr="005550B0" w:rsidTr="002E1C1E">
        <w:tc>
          <w:tcPr>
            <w:tcW w:w="1869" w:type="dxa"/>
          </w:tcPr>
          <w:p w:rsidR="00D82063" w:rsidRPr="004E4F32" w:rsidRDefault="006E6E6D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X: </w:t>
            </w:r>
            <w:r w:rsidR="004E4F32">
              <w:rPr>
                <w:sz w:val="20"/>
                <w:szCs w:val="20"/>
              </w:rPr>
              <w:t>36600</w:t>
            </w:r>
          </w:p>
          <w:p w:rsidR="00D82063" w:rsidRPr="005550B0" w:rsidRDefault="007B22C4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41500</w:t>
            </w:r>
          </w:p>
        </w:tc>
        <w:tc>
          <w:tcPr>
            <w:tcW w:w="1869" w:type="dxa"/>
          </w:tcPr>
          <w:p w:rsidR="00D82063" w:rsidRPr="005550B0" w:rsidRDefault="007B22C4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4600</w:t>
            </w:r>
          </w:p>
        </w:tc>
        <w:tc>
          <w:tcPr>
            <w:tcW w:w="1869" w:type="dxa"/>
          </w:tcPr>
          <w:p w:rsidR="00D82063" w:rsidRPr="005550B0" w:rsidRDefault="007B22C4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152</w:t>
            </w:r>
            <w:r w:rsidR="00D82063"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="007B22C4">
              <w:rPr>
                <w:sz w:val="20"/>
                <w:szCs w:val="20"/>
                <w:lang w:val="en-US"/>
              </w:rPr>
              <w:t>32538,441</w:t>
            </w:r>
          </w:p>
          <w:p w:rsidR="00D82063" w:rsidRPr="007B22C4" w:rsidRDefault="007B22C4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Y:43759</w:t>
            </w:r>
            <w:r>
              <w:rPr>
                <w:sz w:val="20"/>
                <w:szCs w:val="20"/>
              </w:rPr>
              <w:t>,569</w:t>
            </w:r>
          </w:p>
        </w:tc>
        <w:tc>
          <w:tcPr>
            <w:tcW w:w="1869" w:type="dxa"/>
          </w:tcPr>
          <w:p w:rsidR="00D82063" w:rsidRPr="005550B0" w:rsidRDefault="007648AD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X:32 500</w:t>
            </w:r>
          </w:p>
          <w:p w:rsidR="00D82063" w:rsidRPr="005550B0" w:rsidRDefault="007648AD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Y:43 8</w:t>
            </w:r>
            <w:r w:rsidR="00D82063" w:rsidRPr="005550B0">
              <w:rPr>
                <w:sz w:val="20"/>
                <w:szCs w:val="20"/>
                <w:lang w:val="en-US"/>
              </w:rPr>
              <w:t>00</w:t>
            </w:r>
          </w:p>
        </w:tc>
      </w:tr>
      <w:tr w:rsidR="00D82063" w:rsidRPr="005550B0" w:rsidTr="002E1C1E">
        <w:tc>
          <w:tcPr>
            <w:tcW w:w="1869" w:type="dxa"/>
          </w:tcPr>
          <w:p w:rsidR="00D82063" w:rsidRPr="005550B0" w:rsidRDefault="007648AD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X: 40</w:t>
            </w:r>
            <w:r w:rsidR="00D82063" w:rsidRPr="005550B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4</w:t>
            </w:r>
            <w:r w:rsidR="00D82063" w:rsidRPr="005550B0">
              <w:rPr>
                <w:sz w:val="20"/>
                <w:szCs w:val="20"/>
              </w:rPr>
              <w:t>00</w:t>
            </w:r>
          </w:p>
          <w:p w:rsidR="00D82063" w:rsidRPr="005550B0" w:rsidRDefault="007648AD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50 4</w:t>
            </w:r>
            <w:r w:rsidR="00D82063" w:rsidRPr="005550B0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D82063" w:rsidRPr="005550B0" w:rsidRDefault="007648AD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="00D82063" w:rsidRPr="005550B0">
              <w:rPr>
                <w:sz w:val="20"/>
                <w:szCs w:val="20"/>
                <w:lang w:val="en-US"/>
              </w:rPr>
              <w:t>900</w:t>
            </w:r>
          </w:p>
        </w:tc>
        <w:tc>
          <w:tcPr>
            <w:tcW w:w="1869" w:type="dxa"/>
          </w:tcPr>
          <w:p w:rsidR="00D82063" w:rsidRPr="005550B0" w:rsidRDefault="00735DB4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7648AD">
              <w:rPr>
                <w:sz w:val="20"/>
                <w:szCs w:val="20"/>
              </w:rPr>
              <w:t>0</w:t>
            </w:r>
            <w:r w:rsidR="00D82063"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D82063" w:rsidRPr="00413A59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="00735DB4" w:rsidRPr="00735DB4">
              <w:rPr>
                <w:sz w:val="20"/>
                <w:szCs w:val="20"/>
              </w:rPr>
              <w:t>38382.081</w:t>
            </w:r>
          </w:p>
          <w:p w:rsidR="00D82063" w:rsidRPr="00735DB4" w:rsidRDefault="00413A59" w:rsidP="00735DB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</w:t>
            </w:r>
            <w:r w:rsidR="00735DB4" w:rsidRPr="00735DB4">
              <w:rPr>
                <w:sz w:val="22"/>
              </w:rPr>
              <w:t>44855.814</w:t>
            </w:r>
          </w:p>
        </w:tc>
        <w:tc>
          <w:tcPr>
            <w:tcW w:w="1869" w:type="dxa"/>
          </w:tcPr>
          <w:p w:rsidR="00D82063" w:rsidRPr="005550B0" w:rsidRDefault="00413A59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</w:t>
            </w:r>
            <w:r w:rsidR="00D70AAC">
              <w:rPr>
                <w:sz w:val="20"/>
                <w:szCs w:val="20"/>
                <w:lang w:val="en-US"/>
              </w:rPr>
              <w:t>38400</w:t>
            </w:r>
          </w:p>
          <w:p w:rsidR="00D82063" w:rsidRPr="005550B0" w:rsidRDefault="00413A59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</w:t>
            </w:r>
            <w:r w:rsidR="00D70AAC">
              <w:rPr>
                <w:sz w:val="20"/>
                <w:szCs w:val="20"/>
                <w:lang w:val="en-US"/>
              </w:rPr>
              <w:t>44800</w:t>
            </w:r>
          </w:p>
        </w:tc>
      </w:tr>
      <w:tr w:rsidR="00D82063" w:rsidRPr="005550B0" w:rsidTr="002E1C1E">
        <w:tc>
          <w:tcPr>
            <w:tcW w:w="1869" w:type="dxa"/>
          </w:tcPr>
          <w:p w:rsidR="00D82063" w:rsidRPr="005550B0" w:rsidRDefault="00630E3E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X: 2</w:t>
            </w:r>
            <w:r w:rsidR="00D82063" w:rsidRPr="005550B0">
              <w:rPr>
                <w:sz w:val="20"/>
                <w:szCs w:val="20"/>
                <w:lang w:val="en-US"/>
              </w:rPr>
              <w:t xml:space="preserve">9 </w:t>
            </w:r>
            <w:r w:rsidR="00D82063" w:rsidRPr="005550B0">
              <w:rPr>
                <w:sz w:val="20"/>
                <w:szCs w:val="20"/>
              </w:rPr>
              <w:t>300</w:t>
            </w:r>
          </w:p>
          <w:p w:rsidR="00D82063" w:rsidRPr="005550B0" w:rsidRDefault="00630E3E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44 5</w:t>
            </w:r>
            <w:r w:rsidR="00D82063" w:rsidRPr="005550B0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D82063" w:rsidRPr="005550B0" w:rsidRDefault="00630E3E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8100</w:t>
            </w:r>
          </w:p>
        </w:tc>
        <w:tc>
          <w:tcPr>
            <w:tcW w:w="1869" w:type="dxa"/>
          </w:tcPr>
          <w:p w:rsidR="00D82063" w:rsidRPr="005550B0" w:rsidRDefault="00630E3E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115</w:t>
            </w:r>
            <w:r w:rsidR="00D82063"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D82063" w:rsidRPr="005550B0" w:rsidRDefault="00D82063" w:rsidP="002E1C1E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="00395796">
              <w:rPr>
                <w:sz w:val="20"/>
                <w:szCs w:val="20"/>
                <w:lang w:val="en-US"/>
              </w:rPr>
              <w:t>25876,792</w:t>
            </w:r>
          </w:p>
          <w:p w:rsidR="00D82063" w:rsidRPr="005550B0" w:rsidRDefault="00395796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Y:51841,093</w:t>
            </w:r>
          </w:p>
        </w:tc>
        <w:tc>
          <w:tcPr>
            <w:tcW w:w="1869" w:type="dxa"/>
          </w:tcPr>
          <w:p w:rsidR="00D82063" w:rsidRPr="005550B0" w:rsidRDefault="00395796" w:rsidP="002E1C1E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X:258</w:t>
            </w:r>
            <w:r w:rsidR="00630E3E">
              <w:rPr>
                <w:sz w:val="20"/>
                <w:szCs w:val="20"/>
                <w:lang w:val="en-US"/>
              </w:rPr>
              <w:t>00</w:t>
            </w:r>
          </w:p>
          <w:p w:rsidR="00D82063" w:rsidRPr="005550B0" w:rsidRDefault="00630E3E" w:rsidP="002E1C1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Y:51800</w:t>
            </w:r>
          </w:p>
        </w:tc>
      </w:tr>
    </w:tbl>
    <w:p w:rsidR="00D82063" w:rsidRDefault="00D82063" w:rsidP="00D82063">
      <w:pPr>
        <w:jc w:val="both"/>
        <w:rPr>
          <w:b/>
          <w:noProof/>
          <w:lang w:eastAsia="ru-RU"/>
        </w:rPr>
      </w:pPr>
    </w:p>
    <w:p w:rsidR="00D82063" w:rsidRDefault="00D82063" w:rsidP="00D82063">
      <w:pPr>
        <w:ind w:firstLine="708"/>
        <w:jc w:val="both"/>
      </w:pPr>
      <w:r>
        <w:t>В ходе решения задания 4 была решена прямая геодезическая задача, с помощью которой можно вычислить координаты второй точки, зная координаты первой, горизонтальное расстояние между ними и направление линии. Данной задачей можно получить более чёткие координаты точки, че</w:t>
      </w:r>
      <w:r w:rsidR="001C7C76">
        <w:t>м просто определяя их по карте.</w:t>
      </w:r>
      <w:bookmarkStart w:id="0" w:name="_GoBack"/>
      <w:bookmarkEnd w:id="0"/>
    </w:p>
    <w:p w:rsidR="000B5DF5" w:rsidRPr="00F036F8" w:rsidRDefault="000B5DF5" w:rsidP="00676962">
      <w:pPr>
        <w:spacing w:line="259" w:lineRule="auto"/>
      </w:pPr>
    </w:p>
    <w:p w:rsidR="000151D9" w:rsidRDefault="00D82063" w:rsidP="00D82063">
      <w:pPr>
        <w:jc w:val="both"/>
      </w:pPr>
      <w:r w:rsidRPr="005550B0">
        <w:rPr>
          <w:b/>
        </w:rPr>
        <w:t>Задание 5.</w:t>
      </w:r>
      <w:r>
        <w:rPr>
          <w:b/>
        </w:rPr>
        <w:t xml:space="preserve"> </w:t>
      </w:r>
      <w:r>
        <w:t>Выбрать на карте две произвольные точки А и В. Решить обратную геодезическую задачу. Результаты вычислений проверить по карте, сделать выводы.</w:t>
      </w:r>
    </w:p>
    <w:p w:rsidR="00D82063" w:rsidRDefault="00D82063" w:rsidP="00D82063">
      <w:pPr>
        <w:jc w:val="both"/>
      </w:pPr>
      <w:r>
        <w:t>Таблица 6 – Задание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82063" w:rsidTr="002E1C1E">
        <w:tc>
          <w:tcPr>
            <w:tcW w:w="1869" w:type="dxa"/>
          </w:tcPr>
          <w:p w:rsidR="00D82063" w:rsidRPr="00F036F8" w:rsidRDefault="00D82063" w:rsidP="002E1C1E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Координаты точки А</w:t>
            </w:r>
          </w:p>
        </w:tc>
        <w:tc>
          <w:tcPr>
            <w:tcW w:w="1869" w:type="dxa"/>
          </w:tcPr>
          <w:p w:rsidR="00D82063" w:rsidRPr="00F036F8" w:rsidRDefault="00D82063" w:rsidP="002E1C1E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Координаты точки В</w:t>
            </w:r>
          </w:p>
        </w:tc>
        <w:tc>
          <w:tcPr>
            <w:tcW w:w="1869" w:type="dxa"/>
          </w:tcPr>
          <w:p w:rsidR="00D82063" w:rsidRPr="00F036F8" w:rsidRDefault="00D82063" w:rsidP="002E1C1E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Вычисленное расстояние</w:t>
            </w:r>
          </w:p>
        </w:tc>
        <w:tc>
          <w:tcPr>
            <w:tcW w:w="1869" w:type="dxa"/>
          </w:tcPr>
          <w:p w:rsidR="00D82063" w:rsidRPr="00F036F8" w:rsidRDefault="00D82063" w:rsidP="002E1C1E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Дирекционный угол</w:t>
            </w:r>
          </w:p>
        </w:tc>
        <w:tc>
          <w:tcPr>
            <w:tcW w:w="1869" w:type="dxa"/>
          </w:tcPr>
          <w:p w:rsidR="00D82063" w:rsidRPr="00F036F8" w:rsidRDefault="00D82063" w:rsidP="002E1C1E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Расстояние, измеренное по карте</w:t>
            </w:r>
          </w:p>
        </w:tc>
      </w:tr>
      <w:tr w:rsidR="000151D9" w:rsidTr="002E1C1E"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</w:t>
            </w:r>
            <w:r w:rsidRPr="00F172D4">
              <w:rPr>
                <w:sz w:val="20"/>
                <w:szCs w:val="20"/>
                <w:lang w:val="en-US"/>
              </w:rPr>
              <w:t>30600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Y: </w:t>
            </w:r>
            <w:r w:rsidRPr="00763FC7">
              <w:rPr>
                <w:sz w:val="20"/>
                <w:szCs w:val="20"/>
                <w:lang w:val="en-US"/>
              </w:rPr>
              <w:t>50600</w:t>
            </w:r>
          </w:p>
        </w:tc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X:25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800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Y:51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800</w:t>
            </w:r>
          </w:p>
        </w:tc>
        <w:tc>
          <w:tcPr>
            <w:tcW w:w="1869" w:type="dxa"/>
          </w:tcPr>
          <w:p w:rsidR="000151D9" w:rsidRPr="00F036F8" w:rsidRDefault="006632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5946,427</w:t>
            </w:r>
          </w:p>
        </w:tc>
        <w:tc>
          <w:tcPr>
            <w:tcW w:w="1869" w:type="dxa"/>
          </w:tcPr>
          <w:p w:rsidR="000151D9" w:rsidRPr="00F036F8" w:rsidRDefault="00637206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165°57′50</w:t>
            </w:r>
            <w:r w:rsidR="006632B4" w:rsidRPr="006632B4">
              <w:rPr>
                <w:sz w:val="20"/>
                <w:szCs w:val="20"/>
              </w:rPr>
              <w:t>″</w:t>
            </w:r>
          </w:p>
        </w:tc>
        <w:tc>
          <w:tcPr>
            <w:tcW w:w="1869" w:type="dxa"/>
          </w:tcPr>
          <w:p w:rsidR="000151D9" w:rsidRPr="00F036F8" w:rsidRDefault="006632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0151D9" w:rsidRPr="00F036F8">
              <w:rPr>
                <w:sz w:val="20"/>
                <w:szCs w:val="20"/>
              </w:rPr>
              <w:t>900</w:t>
            </w:r>
          </w:p>
        </w:tc>
      </w:tr>
      <w:tr w:rsidR="000151D9" w:rsidTr="002E1C1E">
        <w:tc>
          <w:tcPr>
            <w:tcW w:w="1869" w:type="dxa"/>
          </w:tcPr>
          <w:p w:rsidR="000151D9" w:rsidRPr="004E4F32" w:rsidRDefault="000151D9" w:rsidP="000151D9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</w:t>
            </w:r>
            <w:r>
              <w:rPr>
                <w:sz w:val="20"/>
                <w:szCs w:val="20"/>
              </w:rPr>
              <w:t>30600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50600</w:t>
            </w:r>
          </w:p>
        </w:tc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X:33 200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Y:52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600</w:t>
            </w:r>
          </w:p>
        </w:tc>
        <w:tc>
          <w:tcPr>
            <w:tcW w:w="1869" w:type="dxa"/>
          </w:tcPr>
          <w:p w:rsidR="000151D9" w:rsidRPr="00F036F8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t>7571</w:t>
            </w:r>
            <w:r w:rsidRPr="00F036F8">
              <w:rPr>
                <w:sz w:val="20"/>
                <w:szCs w:val="20"/>
                <w:lang w:val="en-US"/>
              </w:rPr>
              <w:t>,658</w:t>
            </w:r>
          </w:p>
        </w:tc>
        <w:tc>
          <w:tcPr>
            <w:tcW w:w="1869" w:type="dxa"/>
          </w:tcPr>
          <w:p w:rsidR="000151D9" w:rsidRPr="00F036F8" w:rsidRDefault="00637206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  <w:r w:rsidR="000151D9" w:rsidRPr="00F036F8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34</w:t>
            </w:r>
            <w:r w:rsidR="000151D9" w:rsidRPr="00F036F8">
              <w:rPr>
                <w:sz w:val="20"/>
                <w:szCs w:val="20"/>
              </w:rPr>
              <w:t>´</w:t>
            </w:r>
            <w:r>
              <w:rPr>
                <w:sz w:val="20"/>
                <w:szCs w:val="20"/>
                <w:lang w:val="en-US"/>
              </w:rPr>
              <w:t>7</w:t>
            </w:r>
            <w:r w:rsidR="000151D9"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0151D9" w:rsidRPr="00F036F8" w:rsidRDefault="000151D9" w:rsidP="000151D9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7500</w:t>
            </w:r>
          </w:p>
        </w:tc>
      </w:tr>
      <w:tr w:rsidR="000151D9" w:rsidTr="002E1C1E">
        <w:tc>
          <w:tcPr>
            <w:tcW w:w="1869" w:type="dxa"/>
          </w:tcPr>
          <w:p w:rsidR="000151D9" w:rsidRPr="004E4F32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X: </w:t>
            </w:r>
            <w:r>
              <w:rPr>
                <w:sz w:val="20"/>
                <w:szCs w:val="20"/>
              </w:rPr>
              <w:t>36600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41500</w:t>
            </w:r>
          </w:p>
        </w:tc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X:32 500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Y:43 8</w:t>
            </w:r>
            <w:r w:rsidRPr="005550B0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0151D9" w:rsidRPr="00F036F8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  <w:lang w:val="en-US"/>
              </w:rPr>
              <w:t>4701,064</w:t>
            </w:r>
          </w:p>
        </w:tc>
        <w:tc>
          <w:tcPr>
            <w:tcW w:w="1869" w:type="dxa"/>
          </w:tcPr>
          <w:p w:rsidR="000151D9" w:rsidRPr="00F036F8" w:rsidRDefault="00637206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  <w:r w:rsidR="000151D9" w:rsidRPr="00F036F8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42</w:t>
            </w:r>
            <w:r w:rsidR="000151D9" w:rsidRPr="00F036F8">
              <w:rPr>
                <w:sz w:val="20"/>
                <w:szCs w:val="20"/>
              </w:rPr>
              <w:t>´</w:t>
            </w:r>
            <w:r>
              <w:rPr>
                <w:sz w:val="20"/>
                <w:szCs w:val="20"/>
                <w:lang w:val="en-US"/>
              </w:rPr>
              <w:t>31</w:t>
            </w:r>
            <w:r w:rsidR="000151D9"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0151D9" w:rsidRPr="00F036F8" w:rsidRDefault="000151D9" w:rsidP="000151D9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4700</w:t>
            </w:r>
          </w:p>
        </w:tc>
      </w:tr>
      <w:tr w:rsidR="000151D9" w:rsidTr="002E1C1E"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X: 40</w:t>
            </w:r>
            <w:r w:rsidRPr="005550B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4</w:t>
            </w:r>
            <w:r w:rsidRPr="005550B0">
              <w:rPr>
                <w:sz w:val="20"/>
                <w:szCs w:val="20"/>
              </w:rPr>
              <w:t>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50 4</w:t>
            </w:r>
            <w:r w:rsidRPr="005550B0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X:38400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Y:44800</w:t>
            </w:r>
          </w:p>
        </w:tc>
        <w:tc>
          <w:tcPr>
            <w:tcW w:w="1869" w:type="dxa"/>
          </w:tcPr>
          <w:p w:rsidR="000151D9" w:rsidRPr="00F036F8" w:rsidRDefault="00735DB4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5946,427</w:t>
            </w:r>
          </w:p>
        </w:tc>
        <w:tc>
          <w:tcPr>
            <w:tcW w:w="1869" w:type="dxa"/>
          </w:tcPr>
          <w:p w:rsidR="000151D9" w:rsidRPr="00F036F8" w:rsidRDefault="00735D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</w:t>
            </w:r>
            <w:r w:rsidR="000151D9" w:rsidRPr="00F036F8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20</w:t>
            </w:r>
            <w:r w:rsidR="000151D9" w:rsidRPr="00F036F8">
              <w:rPr>
                <w:sz w:val="20"/>
                <w:szCs w:val="20"/>
              </w:rPr>
              <w:t>´</w:t>
            </w:r>
            <w:r>
              <w:rPr>
                <w:sz w:val="20"/>
                <w:szCs w:val="20"/>
                <w:lang w:val="en-US"/>
              </w:rPr>
              <w:t>4</w:t>
            </w:r>
            <w:r w:rsidR="000151D9" w:rsidRPr="00F036F8">
              <w:rPr>
                <w:sz w:val="20"/>
                <w:szCs w:val="20"/>
                <w:lang w:val="en-US"/>
              </w:rPr>
              <w:t>6</w:t>
            </w:r>
            <w:r w:rsidR="000151D9"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0151D9" w:rsidRPr="00F036F8" w:rsidRDefault="00735D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Pr="005550B0">
              <w:rPr>
                <w:sz w:val="20"/>
                <w:szCs w:val="20"/>
                <w:lang w:val="en-US"/>
              </w:rPr>
              <w:t>900</w:t>
            </w:r>
          </w:p>
        </w:tc>
      </w:tr>
      <w:tr w:rsidR="000151D9" w:rsidTr="002E1C1E"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X: 2</w:t>
            </w:r>
            <w:r w:rsidRPr="005550B0">
              <w:rPr>
                <w:sz w:val="20"/>
                <w:szCs w:val="20"/>
                <w:lang w:val="en-US"/>
              </w:rPr>
              <w:t xml:space="preserve">9 </w:t>
            </w:r>
            <w:r w:rsidRPr="005550B0">
              <w:rPr>
                <w:sz w:val="20"/>
                <w:szCs w:val="20"/>
              </w:rPr>
              <w:t>300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 44 5</w:t>
            </w:r>
            <w:r w:rsidRPr="005550B0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869" w:type="dxa"/>
          </w:tcPr>
          <w:p w:rsidR="000151D9" w:rsidRPr="005550B0" w:rsidRDefault="000151D9" w:rsidP="000151D9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X:25800</w:t>
            </w:r>
          </w:p>
          <w:p w:rsidR="000151D9" w:rsidRPr="005550B0" w:rsidRDefault="000151D9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Y:51800</w:t>
            </w:r>
          </w:p>
        </w:tc>
        <w:tc>
          <w:tcPr>
            <w:tcW w:w="1869" w:type="dxa"/>
          </w:tcPr>
          <w:p w:rsidR="000151D9" w:rsidRPr="00735DB4" w:rsidRDefault="00735D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8095,678</w:t>
            </w:r>
          </w:p>
        </w:tc>
        <w:tc>
          <w:tcPr>
            <w:tcW w:w="1869" w:type="dxa"/>
          </w:tcPr>
          <w:p w:rsidR="000151D9" w:rsidRPr="00F036F8" w:rsidRDefault="00735D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</w:t>
            </w:r>
            <w:r w:rsidR="000151D9" w:rsidRPr="00F036F8">
              <w:rPr>
                <w:rFonts w:cs="Times New Roman"/>
                <w:sz w:val="20"/>
                <w:szCs w:val="20"/>
              </w:rPr>
              <w:t>°</w:t>
            </w:r>
            <w:r>
              <w:rPr>
                <w:sz w:val="20"/>
                <w:szCs w:val="20"/>
              </w:rPr>
              <w:t xml:space="preserve"> 36</w:t>
            </w:r>
            <w:r w:rsidR="000151D9" w:rsidRPr="00F036F8">
              <w:rPr>
                <w:sz w:val="20"/>
                <w:szCs w:val="20"/>
              </w:rPr>
              <w:t>´</w:t>
            </w:r>
            <w:r>
              <w:rPr>
                <w:sz w:val="20"/>
                <w:szCs w:val="20"/>
                <w:lang w:val="en-US"/>
              </w:rPr>
              <w:t>5</w:t>
            </w:r>
            <w:r w:rsidR="000151D9" w:rsidRPr="00F036F8">
              <w:rPr>
                <w:sz w:val="20"/>
                <w:szCs w:val="20"/>
                <w:lang w:val="en-US"/>
              </w:rPr>
              <w:t>6</w:t>
            </w:r>
            <w:r w:rsidR="000151D9"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0151D9" w:rsidRPr="00F036F8" w:rsidRDefault="00735DB4" w:rsidP="000151D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8100</w:t>
            </w:r>
          </w:p>
        </w:tc>
      </w:tr>
    </w:tbl>
    <w:p w:rsidR="00D82063" w:rsidRDefault="00D82063" w:rsidP="00D82063">
      <w:pPr>
        <w:jc w:val="both"/>
        <w:rPr>
          <w:sz w:val="20"/>
          <w:szCs w:val="20"/>
        </w:rPr>
      </w:pPr>
    </w:p>
    <w:p w:rsidR="00D82063" w:rsidRDefault="00D82063" w:rsidP="00D82063">
      <w:pPr>
        <w:ind w:firstLine="708"/>
        <w:jc w:val="both"/>
        <w:rPr>
          <w:sz w:val="20"/>
          <w:szCs w:val="20"/>
        </w:rPr>
      </w:pPr>
      <w:r>
        <w:t xml:space="preserve">В ходе решения задания 5 была решена обратная геодезическая задача, с помощью которой можно определить расстояние между двумя заданными </w:t>
      </w:r>
      <w:r>
        <w:lastRenderedPageBreak/>
        <w:t>точками, зная координаты</w:t>
      </w:r>
      <w:r w:rsidR="001C7C76">
        <w:t xml:space="preserve"> этих точек и направление линии. </w:t>
      </w:r>
      <w:r>
        <w:t xml:space="preserve">Данной задачей можно вычислить более чёткое расстояние между точками. </w:t>
      </w:r>
    </w:p>
    <w:p w:rsidR="00D82063" w:rsidRDefault="00D82063" w:rsidP="00D82063">
      <w:pPr>
        <w:jc w:val="center"/>
        <w:rPr>
          <w:szCs w:val="28"/>
        </w:rPr>
      </w:pPr>
    </w:p>
    <w:p w:rsidR="00D82063" w:rsidRDefault="00D82063" w:rsidP="00676962">
      <w:pPr>
        <w:pStyle w:val="1"/>
        <w:numPr>
          <w:ilvl w:val="0"/>
          <w:numId w:val="0"/>
        </w:numPr>
      </w:pPr>
      <w:r>
        <w:t>ВЫВОД</w:t>
      </w:r>
    </w:p>
    <w:p w:rsidR="00D82063" w:rsidRDefault="00D82063" w:rsidP="00676962">
      <w:pPr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szCs w:val="28"/>
        </w:rPr>
        <w:t xml:space="preserve">В данной лабораторной работе были </w:t>
      </w:r>
      <w:r w:rsidRPr="005C35BD">
        <w:rPr>
          <w:rFonts w:eastAsia="Times New Roman" w:cs="Times New Roman"/>
          <w:color w:val="000000"/>
          <w:szCs w:val="28"/>
          <w:lang w:eastAsia="ru-RU"/>
        </w:rPr>
        <w:t>изуч</w:t>
      </w:r>
      <w:r>
        <w:rPr>
          <w:rFonts w:eastAsia="Times New Roman" w:cs="Times New Roman"/>
          <w:color w:val="000000"/>
          <w:szCs w:val="28"/>
          <w:lang w:eastAsia="ru-RU"/>
        </w:rPr>
        <w:t>ены</w:t>
      </w:r>
      <w:r w:rsidRPr="005C35BD">
        <w:rPr>
          <w:rFonts w:eastAsia="Times New Roman" w:cs="Times New Roman"/>
          <w:color w:val="000000"/>
          <w:szCs w:val="28"/>
          <w:lang w:eastAsia="ru-RU"/>
        </w:rPr>
        <w:t xml:space="preserve"> методы опр</w:t>
      </w:r>
      <w:r>
        <w:rPr>
          <w:rFonts w:eastAsia="Times New Roman" w:cs="Times New Roman"/>
          <w:color w:val="000000"/>
          <w:szCs w:val="28"/>
          <w:lang w:eastAsia="ru-RU"/>
        </w:rPr>
        <w:t>еделения направлений на картах и приобретены</w:t>
      </w:r>
      <w:r w:rsidRPr="005C35BD">
        <w:rPr>
          <w:rFonts w:eastAsia="Times New Roman" w:cs="Times New Roman"/>
          <w:color w:val="000000"/>
          <w:szCs w:val="28"/>
          <w:lang w:eastAsia="ru-RU"/>
        </w:rPr>
        <w:t xml:space="preserve"> практические навыки определения направлений на картах</w:t>
      </w:r>
      <w:r w:rsidR="00D95ABC">
        <w:rPr>
          <w:rFonts w:eastAsia="Times New Roman" w:cs="Times New Roman"/>
          <w:color w:val="000000"/>
          <w:szCs w:val="28"/>
          <w:lang w:eastAsia="ru-RU"/>
        </w:rPr>
        <w:t>. Кроме этого</w:t>
      </w:r>
      <w:r>
        <w:rPr>
          <w:rFonts w:eastAsia="Times New Roman" w:cs="Times New Roman"/>
          <w:color w:val="000000"/>
          <w:szCs w:val="28"/>
          <w:lang w:eastAsia="ru-RU"/>
        </w:rPr>
        <w:t>, приобретены навыки нахождения истинного и магнитного азимутов, истинного и магнитного румбов, дирекционного угла. Получен навык решения прямой и обратной геодезических задач.</w:t>
      </w:r>
    </w:p>
    <w:p w:rsidR="00E831B1" w:rsidRDefault="00E831B1">
      <w:pPr>
        <w:spacing w:line="259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:rsidR="00D82063" w:rsidRDefault="00D82063" w:rsidP="00D82063">
      <w:pPr>
        <w:ind w:firstLine="708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>ПРИЛОЖЕНИЕ А</w:t>
      </w:r>
    </w:p>
    <w:p w:rsidR="00D82063" w:rsidRDefault="00676962" w:rsidP="00D82063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489167" cy="7990765"/>
            <wp:effectExtent l="0" t="0" r="6985" b="0"/>
            <wp:docPr id="8" name="Рисунок 8" descr="https://sun9-31.userapi.com/impg/ErUn9yxUEmEwIajzDxC5V4V9VQjdv8JgT5lMug/1QbfbMLXMkk.jpg?size=899x1600&amp;quality=96&amp;proxy=1&amp;sign=39ef81000d8f9817ece42934f7fe3ba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1.userapi.com/impg/ErUn9yxUEmEwIajzDxC5V4V9VQjdv8JgT5lMug/1QbfbMLXMkk.jpg?size=899x1600&amp;quality=96&amp;proxy=1&amp;sign=39ef81000d8f9817ece42934f7fe3ba8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51" cy="800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6E5" w:rsidRPr="00CD5A1A" w:rsidRDefault="00CD5A1A" w:rsidP="00CD5A1A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Рисунок 6 – Карта</w:t>
      </w:r>
    </w:p>
    <w:sectPr w:rsidR="004566E5" w:rsidRPr="00CD5A1A" w:rsidSect="007628D7">
      <w:headerReference w:type="default" r:id="rId12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AFD" w:rsidRDefault="007E6AFD">
      <w:pPr>
        <w:spacing w:line="240" w:lineRule="auto"/>
      </w:pPr>
      <w:r>
        <w:separator/>
      </w:r>
    </w:p>
  </w:endnote>
  <w:endnote w:type="continuationSeparator" w:id="0">
    <w:p w:rsidR="007E6AFD" w:rsidRDefault="007E6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AFD" w:rsidRDefault="007E6AFD">
      <w:pPr>
        <w:spacing w:line="240" w:lineRule="auto"/>
      </w:pPr>
      <w:r>
        <w:separator/>
      </w:r>
    </w:p>
  </w:footnote>
  <w:footnote w:type="continuationSeparator" w:id="0">
    <w:p w:rsidR="007E6AFD" w:rsidRDefault="007E6A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2E1C1E" w:rsidRDefault="002E1C1E" w:rsidP="00E36B8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7C76">
          <w:rPr>
            <w:noProof/>
          </w:rPr>
          <w:t>11</w:t>
        </w:r>
        <w:r>
          <w:fldChar w:fldCharType="end"/>
        </w:r>
      </w:p>
    </w:sdtContent>
  </w:sdt>
  <w:p w:rsidR="002E1C1E" w:rsidRDefault="002E1C1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063"/>
    <w:rsid w:val="00005096"/>
    <w:rsid w:val="0001479E"/>
    <w:rsid w:val="000151D9"/>
    <w:rsid w:val="0002382B"/>
    <w:rsid w:val="00025A49"/>
    <w:rsid w:val="00031798"/>
    <w:rsid w:val="00033641"/>
    <w:rsid w:val="000442D8"/>
    <w:rsid w:val="00046BEC"/>
    <w:rsid w:val="000755BF"/>
    <w:rsid w:val="000A68AD"/>
    <w:rsid w:val="000B2951"/>
    <w:rsid w:val="000B4A87"/>
    <w:rsid w:val="000B4DC6"/>
    <w:rsid w:val="000B5DF5"/>
    <w:rsid w:val="000C70EC"/>
    <w:rsid w:val="000C7946"/>
    <w:rsid w:val="000E158E"/>
    <w:rsid w:val="000E4442"/>
    <w:rsid w:val="000E4EDE"/>
    <w:rsid w:val="000E6366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C2688"/>
    <w:rsid w:val="001C7C76"/>
    <w:rsid w:val="001D4C49"/>
    <w:rsid w:val="001D6807"/>
    <w:rsid w:val="001E152A"/>
    <w:rsid w:val="001F17C2"/>
    <w:rsid w:val="0020155A"/>
    <w:rsid w:val="00202807"/>
    <w:rsid w:val="00203D2B"/>
    <w:rsid w:val="00207561"/>
    <w:rsid w:val="00215931"/>
    <w:rsid w:val="0022376E"/>
    <w:rsid w:val="00223B37"/>
    <w:rsid w:val="0022433A"/>
    <w:rsid w:val="0022793B"/>
    <w:rsid w:val="00231745"/>
    <w:rsid w:val="00235332"/>
    <w:rsid w:val="00245819"/>
    <w:rsid w:val="00251DEC"/>
    <w:rsid w:val="0026662A"/>
    <w:rsid w:val="00266F0E"/>
    <w:rsid w:val="00294EB4"/>
    <w:rsid w:val="002A148C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3BBA"/>
    <w:rsid w:val="002D41EC"/>
    <w:rsid w:val="002E1C1E"/>
    <w:rsid w:val="002E63F1"/>
    <w:rsid w:val="002E7B5F"/>
    <w:rsid w:val="002F3226"/>
    <w:rsid w:val="002F7182"/>
    <w:rsid w:val="00302BEF"/>
    <w:rsid w:val="003106A0"/>
    <w:rsid w:val="00310A02"/>
    <w:rsid w:val="00316C8B"/>
    <w:rsid w:val="003178E4"/>
    <w:rsid w:val="00320C3C"/>
    <w:rsid w:val="00320D35"/>
    <w:rsid w:val="003258CA"/>
    <w:rsid w:val="00343655"/>
    <w:rsid w:val="00372100"/>
    <w:rsid w:val="00382570"/>
    <w:rsid w:val="003873AF"/>
    <w:rsid w:val="00387823"/>
    <w:rsid w:val="003920F4"/>
    <w:rsid w:val="00395796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13A59"/>
    <w:rsid w:val="0042057A"/>
    <w:rsid w:val="004214D3"/>
    <w:rsid w:val="00422846"/>
    <w:rsid w:val="00455C4D"/>
    <w:rsid w:val="00456515"/>
    <w:rsid w:val="004566E5"/>
    <w:rsid w:val="00461D15"/>
    <w:rsid w:val="00462EAA"/>
    <w:rsid w:val="004756C2"/>
    <w:rsid w:val="00485F72"/>
    <w:rsid w:val="00492259"/>
    <w:rsid w:val="00493B55"/>
    <w:rsid w:val="004A1CA5"/>
    <w:rsid w:val="004B7B16"/>
    <w:rsid w:val="004C38FF"/>
    <w:rsid w:val="004D206F"/>
    <w:rsid w:val="004D65CE"/>
    <w:rsid w:val="004D7F36"/>
    <w:rsid w:val="004E3701"/>
    <w:rsid w:val="004E4F32"/>
    <w:rsid w:val="004E4F9C"/>
    <w:rsid w:val="004E5A08"/>
    <w:rsid w:val="004E687E"/>
    <w:rsid w:val="004E6C81"/>
    <w:rsid w:val="004F114C"/>
    <w:rsid w:val="004F4F1B"/>
    <w:rsid w:val="00504647"/>
    <w:rsid w:val="00505C78"/>
    <w:rsid w:val="00520680"/>
    <w:rsid w:val="00524103"/>
    <w:rsid w:val="00526AD1"/>
    <w:rsid w:val="005273BD"/>
    <w:rsid w:val="00530663"/>
    <w:rsid w:val="005360B0"/>
    <w:rsid w:val="0056060D"/>
    <w:rsid w:val="005652D4"/>
    <w:rsid w:val="00572EAD"/>
    <w:rsid w:val="00574508"/>
    <w:rsid w:val="0057734E"/>
    <w:rsid w:val="00583D63"/>
    <w:rsid w:val="005976E1"/>
    <w:rsid w:val="005A105A"/>
    <w:rsid w:val="005B5122"/>
    <w:rsid w:val="005C07F4"/>
    <w:rsid w:val="005C7208"/>
    <w:rsid w:val="005C7F7C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0E3E"/>
    <w:rsid w:val="00637206"/>
    <w:rsid w:val="0063786E"/>
    <w:rsid w:val="006533D1"/>
    <w:rsid w:val="00660D6B"/>
    <w:rsid w:val="006632B4"/>
    <w:rsid w:val="00671A63"/>
    <w:rsid w:val="0067696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6E6E6D"/>
    <w:rsid w:val="00717CDB"/>
    <w:rsid w:val="00726EFF"/>
    <w:rsid w:val="0072750F"/>
    <w:rsid w:val="00727B14"/>
    <w:rsid w:val="0073454F"/>
    <w:rsid w:val="00734C25"/>
    <w:rsid w:val="00735187"/>
    <w:rsid w:val="00735DB4"/>
    <w:rsid w:val="00736A53"/>
    <w:rsid w:val="007456D4"/>
    <w:rsid w:val="00746DC5"/>
    <w:rsid w:val="00750109"/>
    <w:rsid w:val="00751251"/>
    <w:rsid w:val="007628D7"/>
    <w:rsid w:val="00763FC7"/>
    <w:rsid w:val="00764344"/>
    <w:rsid w:val="007648AD"/>
    <w:rsid w:val="00773562"/>
    <w:rsid w:val="00775A11"/>
    <w:rsid w:val="00785C78"/>
    <w:rsid w:val="00795E98"/>
    <w:rsid w:val="007969D9"/>
    <w:rsid w:val="007A0E80"/>
    <w:rsid w:val="007A0FE9"/>
    <w:rsid w:val="007A18BF"/>
    <w:rsid w:val="007B22C4"/>
    <w:rsid w:val="007C14B7"/>
    <w:rsid w:val="007D7752"/>
    <w:rsid w:val="007E1732"/>
    <w:rsid w:val="007E1C8B"/>
    <w:rsid w:val="007E1CAF"/>
    <w:rsid w:val="007E4F65"/>
    <w:rsid w:val="007E6AFD"/>
    <w:rsid w:val="007E7669"/>
    <w:rsid w:val="007F08F0"/>
    <w:rsid w:val="007F52FC"/>
    <w:rsid w:val="008000AA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6213A"/>
    <w:rsid w:val="00872340"/>
    <w:rsid w:val="0088170E"/>
    <w:rsid w:val="008876A2"/>
    <w:rsid w:val="008A0407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9F4E17"/>
    <w:rsid w:val="00A0497C"/>
    <w:rsid w:val="00A06F75"/>
    <w:rsid w:val="00A15423"/>
    <w:rsid w:val="00A25771"/>
    <w:rsid w:val="00A36973"/>
    <w:rsid w:val="00A40F79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B70FF"/>
    <w:rsid w:val="00AC5CC7"/>
    <w:rsid w:val="00AC69FA"/>
    <w:rsid w:val="00AC7022"/>
    <w:rsid w:val="00AD491B"/>
    <w:rsid w:val="00AD51E7"/>
    <w:rsid w:val="00AD6698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962A0"/>
    <w:rsid w:val="00BA031B"/>
    <w:rsid w:val="00BA5186"/>
    <w:rsid w:val="00BA6C82"/>
    <w:rsid w:val="00BC1F74"/>
    <w:rsid w:val="00BD1344"/>
    <w:rsid w:val="00BD7C3B"/>
    <w:rsid w:val="00BF0177"/>
    <w:rsid w:val="00BF1E8D"/>
    <w:rsid w:val="00C00A3E"/>
    <w:rsid w:val="00C05F57"/>
    <w:rsid w:val="00C061A0"/>
    <w:rsid w:val="00C20441"/>
    <w:rsid w:val="00C20E35"/>
    <w:rsid w:val="00C23E68"/>
    <w:rsid w:val="00C269BA"/>
    <w:rsid w:val="00C31B0B"/>
    <w:rsid w:val="00C335D8"/>
    <w:rsid w:val="00C425CE"/>
    <w:rsid w:val="00C47A9A"/>
    <w:rsid w:val="00C53826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5A1A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3BD2"/>
    <w:rsid w:val="00D70AAC"/>
    <w:rsid w:val="00D7344D"/>
    <w:rsid w:val="00D76F2F"/>
    <w:rsid w:val="00D776F4"/>
    <w:rsid w:val="00D82063"/>
    <w:rsid w:val="00D91205"/>
    <w:rsid w:val="00D95ABC"/>
    <w:rsid w:val="00D9613A"/>
    <w:rsid w:val="00D97CC1"/>
    <w:rsid w:val="00DA297F"/>
    <w:rsid w:val="00DA5F03"/>
    <w:rsid w:val="00DB3D18"/>
    <w:rsid w:val="00DD246B"/>
    <w:rsid w:val="00DE5974"/>
    <w:rsid w:val="00DF2B09"/>
    <w:rsid w:val="00DF56AB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831B1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172D4"/>
    <w:rsid w:val="00F201E4"/>
    <w:rsid w:val="00F2089C"/>
    <w:rsid w:val="00F26CB7"/>
    <w:rsid w:val="00F35A56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C7551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FE8C5E"/>
  <w15:chartTrackingRefBased/>
  <w15:docId w15:val="{BDD0D6C2-A612-4118-B1FA-E977564B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756C2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6B5FB-DA62-4B34-8D97-CF868A98D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436</TotalTime>
  <Pages>9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28</cp:revision>
  <cp:lastPrinted>2019-12-09T10:24:00Z</cp:lastPrinted>
  <dcterms:created xsi:type="dcterms:W3CDTF">2020-12-24T14:35:00Z</dcterms:created>
  <dcterms:modified xsi:type="dcterms:W3CDTF">2020-12-26T10:25:00Z</dcterms:modified>
</cp:coreProperties>
</file>