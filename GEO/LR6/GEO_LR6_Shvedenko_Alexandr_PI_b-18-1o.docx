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37F" w:rsidRDefault="00D1337F" w:rsidP="00D1337F">
      <w:pPr>
        <w:tabs>
          <w:tab w:val="left" w:pos="1843"/>
        </w:tabs>
        <w:jc w:val="center"/>
        <w:rPr>
          <w:szCs w:val="28"/>
        </w:rPr>
      </w:pPr>
      <w:r>
        <w:rPr>
          <w:szCs w:val="28"/>
        </w:rPr>
        <w:t>Министерство образования и науки Российской Федерации</w:t>
      </w: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  <w:r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ОТЧЁТ</w:t>
      </w: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№6</w:t>
      </w: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«ИССЛЕДОВАНИЕ И ОЦЕНКА ХАРАКТЕРА РЕЛЬЕФА МЕСТНОСТИ»</w:t>
      </w: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«Геоинформатика»</w:t>
      </w:r>
    </w:p>
    <w:p w:rsidR="00D1337F" w:rsidRDefault="00D1337F" w:rsidP="00D1337F">
      <w:pPr>
        <w:pStyle w:val="ac"/>
        <w:jc w:val="center"/>
        <w:rPr>
          <w:color w:val="000000"/>
          <w:sz w:val="27"/>
          <w:szCs w:val="27"/>
        </w:rPr>
      </w:pPr>
    </w:p>
    <w:p w:rsidR="00D1337F" w:rsidRDefault="00D1337F" w:rsidP="00DA29B2">
      <w:pPr>
        <w:pStyle w:val="ac"/>
        <w:rPr>
          <w:color w:val="000000"/>
          <w:sz w:val="27"/>
          <w:szCs w:val="27"/>
        </w:rPr>
      </w:pP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</w:p>
    <w:p w:rsidR="00D1337F" w:rsidRDefault="00D1337F" w:rsidP="00D1337F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:rsidR="00D1337F" w:rsidRDefault="00D1337F" w:rsidP="00D1337F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группы ПИ/б-18-1-о</w:t>
      </w:r>
    </w:p>
    <w:p w:rsidR="00D1337F" w:rsidRDefault="00D1337F" w:rsidP="00D1337F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Шведенко А.С.</w:t>
      </w:r>
    </w:p>
    <w:p w:rsidR="00D1337F" w:rsidRDefault="00D1337F" w:rsidP="00D1337F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8347B7" w:rsidRDefault="00D1337F" w:rsidP="00DA29B2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ст.пр. Сырых О.А.</w:t>
      </w:r>
    </w:p>
    <w:p w:rsidR="00DA29B2" w:rsidRDefault="00DA29B2" w:rsidP="008347B7">
      <w:pPr>
        <w:pStyle w:val="ac"/>
        <w:jc w:val="center"/>
        <w:rPr>
          <w:color w:val="000000"/>
          <w:sz w:val="28"/>
          <w:szCs w:val="28"/>
        </w:rPr>
      </w:pPr>
    </w:p>
    <w:p w:rsidR="00DA29B2" w:rsidRDefault="00DA29B2" w:rsidP="008347B7">
      <w:pPr>
        <w:pStyle w:val="ac"/>
        <w:jc w:val="center"/>
        <w:rPr>
          <w:color w:val="000000"/>
          <w:sz w:val="28"/>
          <w:szCs w:val="28"/>
        </w:rPr>
      </w:pPr>
    </w:p>
    <w:p w:rsidR="00DA29B2" w:rsidRDefault="00DA29B2" w:rsidP="008347B7">
      <w:pPr>
        <w:pStyle w:val="ac"/>
        <w:jc w:val="center"/>
        <w:rPr>
          <w:color w:val="000000"/>
          <w:sz w:val="28"/>
          <w:szCs w:val="28"/>
        </w:rPr>
      </w:pPr>
    </w:p>
    <w:p w:rsidR="00D1337F" w:rsidRDefault="00D1337F" w:rsidP="008347B7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Севастополь</w:t>
      </w:r>
    </w:p>
    <w:p w:rsidR="00D1337F" w:rsidRDefault="00D1337F" w:rsidP="00D1337F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2020</w:t>
      </w:r>
    </w:p>
    <w:p w:rsidR="00D1337F" w:rsidRDefault="00D1337F" w:rsidP="00D1337F">
      <w:pPr>
        <w:pStyle w:val="1"/>
        <w:rPr>
          <w:szCs w:val="22"/>
        </w:rPr>
      </w:pPr>
      <w:r>
        <w:br w:type="page"/>
      </w:r>
      <w:r>
        <w:lastRenderedPageBreak/>
        <w:t>ЦЕЛЬ РАБОТЫ</w:t>
      </w:r>
    </w:p>
    <w:p w:rsidR="00D1337F" w:rsidRDefault="00D1337F" w:rsidP="008347B7">
      <w:r>
        <w:t>Изучить методы оценки характера рельефа местности.</w:t>
      </w:r>
    </w:p>
    <w:p w:rsidR="00D1337F" w:rsidRDefault="00D1337F" w:rsidP="00D1337F">
      <w:pPr>
        <w:ind w:firstLine="708"/>
      </w:pPr>
    </w:p>
    <w:p w:rsidR="00D1337F" w:rsidRDefault="00D1337F" w:rsidP="00D1337F">
      <w:pPr>
        <w:pStyle w:val="1"/>
      </w:pPr>
      <w:r>
        <w:t>ХОД РАБОТЫ</w:t>
      </w:r>
    </w:p>
    <w:p w:rsidR="00D1337F" w:rsidRDefault="00D1337F" w:rsidP="00D1337F">
      <w:r>
        <w:rPr>
          <w:b/>
        </w:rPr>
        <w:t>Задание 1.</w:t>
      </w:r>
      <w:r>
        <w:t xml:space="preserve"> Ознакомиться с условными обозначениями рельефа. Посмотреть на картах горизонтали, утолщенные горизонтали, бергштрихи, абсолютные высоты, подписи высот. Найти на картах основные формы рельефа.</w:t>
      </w:r>
    </w:p>
    <w:p w:rsidR="00D1337F" w:rsidRDefault="00D1337F" w:rsidP="00D1337F">
      <w:pPr>
        <w:ind w:firstLine="708"/>
      </w:pPr>
      <w:r>
        <w:t>На данной части карты из основных форм р</w:t>
      </w:r>
      <w:r w:rsidR="00792E1A">
        <w:t xml:space="preserve">ельефа находятся </w:t>
      </w:r>
      <w:r w:rsidR="007938E0">
        <w:t>равнины, седловины, хребты</w:t>
      </w:r>
      <w:r>
        <w:t>.</w:t>
      </w:r>
    </w:p>
    <w:p w:rsidR="00D1337F" w:rsidRDefault="00D1337F" w:rsidP="00D1337F">
      <w:pPr>
        <w:ind w:firstLine="708"/>
        <w:rPr>
          <w:b/>
        </w:rPr>
      </w:pPr>
      <w:r>
        <w:t>Полная карта представлена в «Приложении А».</w:t>
      </w:r>
    </w:p>
    <w:p w:rsidR="00D1337F" w:rsidRDefault="00D1337F" w:rsidP="00D1337F">
      <w:r>
        <w:rPr>
          <w:b/>
        </w:rPr>
        <w:t>Задание 2</w:t>
      </w:r>
      <w:r>
        <w:t>. Выбрать 10 контрольных точек. Определить абсолютные высоты точек.</w:t>
      </w:r>
    </w:p>
    <w:p w:rsidR="00D1337F" w:rsidRDefault="00AD0BCD" w:rsidP="00D1337F">
      <w:pPr>
        <w:ind w:firstLine="708"/>
      </w:pPr>
      <w:r>
        <w:t>Карта с точками находится в «Приложении А»</w:t>
      </w:r>
    </w:p>
    <w:p w:rsidR="00D1337F" w:rsidRDefault="00D1337F" w:rsidP="00D1337F">
      <w:pPr>
        <w:ind w:firstLine="142"/>
      </w:pPr>
      <w:r>
        <w:t>Таблица 1 – Задание 2</w:t>
      </w:r>
    </w:p>
    <w:tbl>
      <w:tblPr>
        <w:tblStyle w:val="a6"/>
        <w:tblpPr w:leftFromText="180" w:rightFromText="180" w:vertAnchor="text" w:tblpY="1"/>
        <w:tblOverlap w:val="never"/>
        <w:tblW w:w="9634" w:type="dxa"/>
        <w:tblLook w:val="04A0" w:firstRow="1" w:lastRow="0" w:firstColumn="1" w:lastColumn="0" w:noHBand="0" w:noVBand="1"/>
      </w:tblPr>
      <w:tblGrid>
        <w:gridCol w:w="1173"/>
        <w:gridCol w:w="3925"/>
        <w:gridCol w:w="4536"/>
      </w:tblGrid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№</w:t>
            </w:r>
            <w:r w:rsidR="00A1450A" w:rsidRPr="008D7F1D">
              <w:rPr>
                <w:sz w:val="24"/>
                <w:szCs w:val="20"/>
              </w:rPr>
              <w:t xml:space="preserve"> </w:t>
            </w:r>
            <w:r w:rsidRPr="008D7F1D">
              <w:rPr>
                <w:sz w:val="24"/>
                <w:szCs w:val="20"/>
              </w:rPr>
              <w:t>точки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Координаты точки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Абсолютная высота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60A7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50’40’’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18</w:t>
            </w:r>
            <w:r w:rsidRPr="008D7F1D">
              <w:rPr>
                <w:sz w:val="24"/>
                <w:szCs w:val="20"/>
                <w:lang w:val="en-US"/>
              </w:rPr>
              <w:t xml:space="preserve">’50’’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22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2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60A7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51’30’’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19</w:t>
            </w:r>
            <w:r w:rsidRPr="008D7F1D">
              <w:rPr>
                <w:sz w:val="24"/>
                <w:szCs w:val="20"/>
                <w:lang w:val="en-US"/>
              </w:rPr>
              <w:t xml:space="preserve">’10’’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19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3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60A7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50’10’’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0160A7" w:rsidP="000160A7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16</w:t>
            </w:r>
            <w:r w:rsidRPr="008D7F1D">
              <w:rPr>
                <w:sz w:val="24"/>
                <w:szCs w:val="20"/>
                <w:lang w:val="en-US"/>
              </w:rPr>
              <w:t xml:space="preserve">’40’’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89615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24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50A" w:rsidRPr="008D7F1D" w:rsidRDefault="00A1450A" w:rsidP="00A1450A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55’20’’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A1450A" w:rsidP="00A1450A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17</w:t>
            </w:r>
            <w:r w:rsidRPr="008D7F1D">
              <w:rPr>
                <w:sz w:val="24"/>
                <w:szCs w:val="20"/>
                <w:lang w:val="en-US"/>
              </w:rPr>
              <w:t xml:space="preserve">’40’’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A1450A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8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5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50A" w:rsidRPr="008D7F1D" w:rsidRDefault="00A1450A" w:rsidP="00A1450A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56’10’’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A1450A" w:rsidP="00A1450A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19</w:t>
            </w:r>
            <w:r w:rsidRPr="008D7F1D">
              <w:rPr>
                <w:sz w:val="24"/>
                <w:szCs w:val="20"/>
                <w:lang w:val="en-US"/>
              </w:rPr>
              <w:t xml:space="preserve">’00’’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15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D1337F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D1337F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6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  <w:lang w:val="en-US"/>
              </w:rPr>
              <w:t>34</w:t>
            </w:r>
            <w:r w:rsidRPr="008D7F1D">
              <w:rPr>
                <w:sz w:val="24"/>
                <w:szCs w:val="20"/>
                <w:lang w:val="en-US"/>
              </w:rPr>
              <w:sym w:font="Symbol" w:char="F0B0"/>
            </w:r>
            <w:r w:rsidRPr="008D7F1D">
              <w:rPr>
                <w:sz w:val="24"/>
                <w:szCs w:val="20"/>
                <w:lang w:val="en-US"/>
              </w:rPr>
              <w:t>56’50’’</w:t>
            </w:r>
            <w:r w:rsidRPr="008D7F1D">
              <w:rPr>
                <w:sz w:val="24"/>
                <w:szCs w:val="20"/>
              </w:rPr>
              <w:t xml:space="preserve"> вд </w:t>
            </w:r>
          </w:p>
          <w:p w:rsidR="00D1337F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45</w:t>
            </w:r>
            <w:r w:rsidRPr="008D7F1D">
              <w:rPr>
                <w:sz w:val="24"/>
                <w:szCs w:val="20"/>
              </w:rPr>
              <w:sym w:font="Symbol" w:char="F0B0"/>
            </w:r>
            <w:r w:rsidRPr="008D7F1D">
              <w:rPr>
                <w:sz w:val="24"/>
                <w:szCs w:val="20"/>
              </w:rPr>
              <w:t>15</w:t>
            </w:r>
            <w:r w:rsidRPr="008D7F1D">
              <w:rPr>
                <w:sz w:val="24"/>
                <w:szCs w:val="20"/>
                <w:lang w:val="en-US"/>
              </w:rPr>
              <w:t xml:space="preserve">’00’’ </w:t>
            </w:r>
            <w:r w:rsidRPr="008D7F1D">
              <w:rPr>
                <w:sz w:val="24"/>
                <w:szCs w:val="20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Pr="008D7F1D" w:rsidRDefault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11</w:t>
            </w:r>
            <w:r w:rsidR="00D1337F" w:rsidRPr="008D7F1D">
              <w:rPr>
                <w:sz w:val="24"/>
                <w:szCs w:val="20"/>
              </w:rPr>
              <w:t>м</w:t>
            </w:r>
          </w:p>
        </w:tc>
      </w:tr>
      <w:tr w:rsidR="004B1088" w:rsidTr="008D7F1D"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7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  <w:lang w:val="en-US"/>
              </w:rPr>
              <w:t>34</w:t>
            </w:r>
            <w:r w:rsidRPr="008D7F1D">
              <w:rPr>
                <w:rFonts w:cs="Times New Roman"/>
                <w:sz w:val="24"/>
                <w:lang w:val="en-US"/>
              </w:rPr>
              <w:sym w:font="Symbol" w:char="F0B0"/>
            </w:r>
            <w:r w:rsidRPr="008D7F1D">
              <w:rPr>
                <w:rFonts w:cs="Times New Roman"/>
                <w:sz w:val="24"/>
                <w:lang w:val="en-US"/>
              </w:rPr>
              <w:t>58’50’’</w:t>
            </w:r>
            <w:r w:rsidRPr="008D7F1D">
              <w:rPr>
                <w:rFonts w:cs="Times New Roman"/>
                <w:sz w:val="24"/>
              </w:rPr>
              <w:t xml:space="preserve"> вд</w:t>
            </w:r>
          </w:p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</w:rPr>
              <w:t>45</w:t>
            </w:r>
            <w:r w:rsidRPr="008D7F1D">
              <w:rPr>
                <w:rFonts w:cs="Times New Roman"/>
                <w:sz w:val="24"/>
              </w:rPr>
              <w:sym w:font="Symbol" w:char="F0B0"/>
            </w:r>
            <w:r w:rsidRPr="008D7F1D">
              <w:rPr>
                <w:rFonts w:cs="Times New Roman"/>
                <w:sz w:val="24"/>
              </w:rPr>
              <w:t>14</w:t>
            </w:r>
            <w:r w:rsidRPr="008D7F1D">
              <w:rPr>
                <w:rFonts w:cs="Times New Roman"/>
                <w:sz w:val="24"/>
                <w:lang w:val="en-US"/>
              </w:rPr>
              <w:t xml:space="preserve">’30’’ </w:t>
            </w:r>
            <w:r w:rsidRPr="008D7F1D">
              <w:rPr>
                <w:rFonts w:cs="Times New Roman"/>
                <w:sz w:val="24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9м</w:t>
            </w:r>
          </w:p>
        </w:tc>
      </w:tr>
      <w:tr w:rsidR="004B1088" w:rsidTr="008D7F1D">
        <w:trPr>
          <w:trHeight w:val="336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8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  <w:lang w:val="en-US"/>
              </w:rPr>
              <w:t>34</w:t>
            </w:r>
            <w:r w:rsidRPr="008D7F1D">
              <w:rPr>
                <w:rFonts w:cs="Times New Roman"/>
                <w:sz w:val="24"/>
                <w:lang w:val="en-US"/>
              </w:rPr>
              <w:sym w:font="Symbol" w:char="F0B0"/>
            </w:r>
            <w:r w:rsidRPr="008D7F1D">
              <w:rPr>
                <w:rFonts w:cs="Times New Roman"/>
                <w:sz w:val="24"/>
                <w:lang w:val="en-US"/>
              </w:rPr>
              <w:t>51’10’’</w:t>
            </w:r>
            <w:r w:rsidRPr="008D7F1D">
              <w:rPr>
                <w:rFonts w:cs="Times New Roman"/>
                <w:sz w:val="24"/>
              </w:rPr>
              <w:t xml:space="preserve"> вд</w:t>
            </w:r>
          </w:p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</w:rPr>
              <w:lastRenderedPageBreak/>
              <w:t>45</w:t>
            </w:r>
            <w:r w:rsidRPr="008D7F1D">
              <w:rPr>
                <w:rFonts w:cs="Times New Roman"/>
                <w:sz w:val="24"/>
              </w:rPr>
              <w:sym w:font="Symbol" w:char="F0B0"/>
            </w:r>
            <w:r w:rsidRPr="008D7F1D">
              <w:rPr>
                <w:rFonts w:cs="Times New Roman"/>
                <w:sz w:val="24"/>
              </w:rPr>
              <w:t>13</w:t>
            </w:r>
            <w:r w:rsidRPr="008D7F1D">
              <w:rPr>
                <w:rFonts w:cs="Times New Roman"/>
                <w:sz w:val="24"/>
                <w:lang w:val="en-US"/>
              </w:rPr>
              <w:t xml:space="preserve">’50’’ </w:t>
            </w:r>
            <w:r w:rsidRPr="008D7F1D">
              <w:rPr>
                <w:rFonts w:cs="Times New Roman"/>
                <w:sz w:val="24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lastRenderedPageBreak/>
              <w:t>14м</w:t>
            </w:r>
          </w:p>
        </w:tc>
      </w:tr>
      <w:tr w:rsidR="004B1088" w:rsidTr="008D7F1D">
        <w:trPr>
          <w:trHeight w:val="290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lastRenderedPageBreak/>
              <w:t>9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  <w:lang w:val="en-US"/>
              </w:rPr>
              <w:t>34</w:t>
            </w:r>
            <w:r w:rsidRPr="008D7F1D">
              <w:rPr>
                <w:rFonts w:cs="Times New Roman"/>
                <w:sz w:val="24"/>
                <w:lang w:val="en-US"/>
              </w:rPr>
              <w:sym w:font="Symbol" w:char="F0B0"/>
            </w:r>
            <w:r w:rsidRPr="008D7F1D">
              <w:rPr>
                <w:rFonts w:cs="Times New Roman"/>
                <w:sz w:val="24"/>
                <w:lang w:val="en-US"/>
              </w:rPr>
              <w:t>55’10’’</w:t>
            </w:r>
            <w:r w:rsidRPr="008D7F1D">
              <w:rPr>
                <w:rFonts w:cs="Times New Roman"/>
                <w:sz w:val="24"/>
              </w:rPr>
              <w:t xml:space="preserve"> вд</w:t>
            </w:r>
          </w:p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</w:rPr>
              <w:t>45</w:t>
            </w:r>
            <w:r w:rsidRPr="008D7F1D">
              <w:rPr>
                <w:rFonts w:cs="Times New Roman"/>
                <w:sz w:val="24"/>
              </w:rPr>
              <w:sym w:font="Symbol" w:char="F0B0"/>
            </w:r>
            <w:r w:rsidRPr="008D7F1D">
              <w:rPr>
                <w:rFonts w:cs="Times New Roman"/>
                <w:sz w:val="24"/>
              </w:rPr>
              <w:t>12</w:t>
            </w:r>
            <w:r w:rsidRPr="008D7F1D">
              <w:rPr>
                <w:rFonts w:cs="Times New Roman"/>
                <w:sz w:val="24"/>
                <w:lang w:val="en-US"/>
              </w:rPr>
              <w:t xml:space="preserve">’50’’ </w:t>
            </w:r>
            <w:r w:rsidRPr="008D7F1D">
              <w:rPr>
                <w:rFonts w:cs="Times New Roman"/>
                <w:sz w:val="24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253567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  <w:lang w:val="en-US"/>
              </w:rPr>
            </w:pPr>
            <w:r w:rsidRPr="008D7F1D">
              <w:rPr>
                <w:sz w:val="24"/>
                <w:szCs w:val="20"/>
              </w:rPr>
              <w:t>8</w:t>
            </w:r>
            <w:r w:rsidR="004B1088" w:rsidRPr="008D7F1D">
              <w:rPr>
                <w:sz w:val="24"/>
                <w:szCs w:val="20"/>
              </w:rPr>
              <w:t>м</w:t>
            </w:r>
          </w:p>
        </w:tc>
      </w:tr>
      <w:tr w:rsidR="004B1088" w:rsidTr="008D7F1D">
        <w:trPr>
          <w:trHeight w:val="344"/>
        </w:trPr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10</w:t>
            </w:r>
          </w:p>
        </w:tc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  <w:lang w:val="en-US"/>
              </w:rPr>
              <w:t>34</w:t>
            </w:r>
            <w:r w:rsidRPr="008D7F1D">
              <w:rPr>
                <w:rFonts w:cs="Times New Roman"/>
                <w:sz w:val="24"/>
                <w:lang w:val="en-US"/>
              </w:rPr>
              <w:sym w:font="Symbol" w:char="F0B0"/>
            </w:r>
            <w:r w:rsidRPr="008D7F1D">
              <w:rPr>
                <w:rFonts w:cs="Times New Roman"/>
                <w:sz w:val="24"/>
                <w:lang w:val="en-US"/>
              </w:rPr>
              <w:t>48’40’’</w:t>
            </w:r>
            <w:r w:rsidRPr="008D7F1D">
              <w:rPr>
                <w:rFonts w:cs="Times New Roman"/>
                <w:sz w:val="24"/>
              </w:rPr>
              <w:t xml:space="preserve"> вд</w:t>
            </w:r>
          </w:p>
          <w:p w:rsidR="004B1088" w:rsidRPr="008D7F1D" w:rsidRDefault="004B1088" w:rsidP="004B1088">
            <w:pPr>
              <w:jc w:val="center"/>
              <w:rPr>
                <w:rFonts w:cs="Times New Roman"/>
                <w:sz w:val="24"/>
              </w:rPr>
            </w:pPr>
            <w:r w:rsidRPr="008D7F1D">
              <w:rPr>
                <w:rFonts w:cs="Times New Roman"/>
                <w:sz w:val="24"/>
              </w:rPr>
              <w:t>45</w:t>
            </w:r>
            <w:r w:rsidRPr="008D7F1D">
              <w:rPr>
                <w:rFonts w:cs="Times New Roman"/>
                <w:sz w:val="24"/>
              </w:rPr>
              <w:sym w:font="Symbol" w:char="F0B0"/>
            </w:r>
            <w:r w:rsidRPr="008D7F1D">
              <w:rPr>
                <w:rFonts w:cs="Times New Roman"/>
                <w:sz w:val="24"/>
              </w:rPr>
              <w:t>14</w:t>
            </w:r>
            <w:r w:rsidRPr="008D7F1D">
              <w:rPr>
                <w:rFonts w:cs="Times New Roman"/>
                <w:sz w:val="24"/>
                <w:lang w:val="en-US"/>
              </w:rPr>
              <w:t xml:space="preserve">’50’’ </w:t>
            </w:r>
            <w:r w:rsidRPr="008D7F1D">
              <w:rPr>
                <w:rFonts w:cs="Times New Roman"/>
                <w:sz w:val="24"/>
              </w:rPr>
              <w:t>сш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1088" w:rsidRPr="008D7F1D" w:rsidRDefault="00253567" w:rsidP="004B1088">
            <w:pPr>
              <w:spacing w:line="240" w:lineRule="auto"/>
              <w:ind w:firstLine="142"/>
              <w:jc w:val="center"/>
              <w:rPr>
                <w:sz w:val="24"/>
                <w:szCs w:val="20"/>
              </w:rPr>
            </w:pPr>
            <w:r w:rsidRPr="008D7F1D">
              <w:rPr>
                <w:sz w:val="24"/>
                <w:szCs w:val="20"/>
              </w:rPr>
              <w:t>18</w:t>
            </w:r>
            <w:r w:rsidR="004B1088" w:rsidRPr="008D7F1D">
              <w:rPr>
                <w:sz w:val="24"/>
                <w:szCs w:val="20"/>
              </w:rPr>
              <w:t>м</w:t>
            </w:r>
          </w:p>
        </w:tc>
      </w:tr>
    </w:tbl>
    <w:p w:rsidR="008D7F1D" w:rsidRDefault="008D7F1D" w:rsidP="008D7F1D">
      <w:pPr>
        <w:rPr>
          <w:b/>
        </w:rPr>
      </w:pPr>
    </w:p>
    <w:p w:rsidR="00D1337F" w:rsidRDefault="00D1337F" w:rsidP="008D7F1D">
      <w:pPr>
        <w:rPr>
          <w:b/>
        </w:rPr>
      </w:pPr>
      <w:r>
        <w:rPr>
          <w:b/>
        </w:rPr>
        <w:t>Задание 3.</w:t>
      </w:r>
      <w:r>
        <w:t xml:space="preserve"> Выбрать 10 контрольных точек. Определить их взаимное превышение (1-2, 2-3, 3- 4…10-1).</w:t>
      </w:r>
    </w:p>
    <w:p w:rsidR="00D1337F" w:rsidRDefault="00D1337F" w:rsidP="002B0182">
      <w:r>
        <w:t>Точки взяты из предыдущего задания.</w:t>
      </w:r>
    </w:p>
    <w:p w:rsidR="00D1337F" w:rsidRDefault="00D1337F" w:rsidP="00D1337F">
      <w:r>
        <w:t>Таблица 2 – Задание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2"/>
        <w:gridCol w:w="1612"/>
        <w:gridCol w:w="1784"/>
        <w:gridCol w:w="1139"/>
        <w:gridCol w:w="1195"/>
        <w:gridCol w:w="2343"/>
      </w:tblGrid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№точек</w:t>
            </w:r>
          </w:p>
        </w:tc>
        <w:tc>
          <w:tcPr>
            <w:tcW w:w="3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Координаты точек</w:t>
            </w:r>
          </w:p>
        </w:tc>
        <w:tc>
          <w:tcPr>
            <w:tcW w:w="2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Абсолютная высота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Превышение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02´35´´сш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01´</w:t>
            </w:r>
            <w:r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</w:rPr>
              <w:t>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00´20´´сш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07´</w:t>
            </w:r>
            <w:r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</w:rPr>
              <w:t>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1=22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2=19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00´20´´сш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07´</w:t>
            </w:r>
            <w:r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</w:rPr>
              <w:t>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02´10´´сш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11´05´´вд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2=19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3=24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8D7F1D">
        <w:trPr>
          <w:trHeight w:val="610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02´10´´сш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11´05´´вд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00´39´´сш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05´22´´вд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3=24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4=8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00´39´´сш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05´22´´вд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00´39´´сш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05´22´´вд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4=8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5=1</w:t>
            </w:r>
            <w:r w:rsidR="00D1337F">
              <w:rPr>
                <w:sz w:val="20"/>
                <w:szCs w:val="20"/>
              </w:rPr>
              <w:t>5м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25м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00´39´´сш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05´22´´вд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02´08´´сш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11´50´´вд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5=15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6=11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02´08´´сш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11´50´´вд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01´52´´сш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11´55´´вд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6=11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7=9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01´52´´сш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11´55´´вд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03´10´´сш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13´35´´вд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7=9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8=14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rPr>
          <w:trHeight w:val="279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03´10´´сш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13´35´´вд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01´57´´сш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12´06´´вд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8=14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9=8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D1337F">
              <w:rPr>
                <w:sz w:val="20"/>
                <w:szCs w:val="20"/>
              </w:rPr>
              <w:t>м</w:t>
            </w:r>
          </w:p>
        </w:tc>
      </w:tr>
      <w:tr w:rsidR="00D1337F" w:rsidTr="00D1337F">
        <w:trPr>
          <w:trHeight w:val="435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01´57´´сш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12´06´´вд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00´32´´сш</w:t>
            </w:r>
          </w:p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35</w:t>
            </w:r>
            <w:r>
              <w:rPr>
                <w:rFonts w:cs="Times New Roman"/>
                <w:sz w:val="20"/>
                <w:szCs w:val="20"/>
              </w:rPr>
              <w:t xml:space="preserve">° </w:t>
            </w:r>
            <w:r>
              <w:rPr>
                <w:sz w:val="20"/>
                <w:szCs w:val="20"/>
              </w:rPr>
              <w:t>07´20´´вд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9=8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A82E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10=18</w:t>
            </w:r>
            <w:r w:rsidR="00D1337F">
              <w:rPr>
                <w:sz w:val="20"/>
                <w:szCs w:val="20"/>
              </w:rPr>
              <w:t>м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0B413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D1337F">
              <w:rPr>
                <w:sz w:val="20"/>
                <w:szCs w:val="20"/>
              </w:rPr>
              <w:t>м</w:t>
            </w:r>
          </w:p>
        </w:tc>
      </w:tr>
    </w:tbl>
    <w:p w:rsidR="006E79FB" w:rsidRDefault="00D007E9" w:rsidP="00D007E9">
      <w:pPr>
        <w:spacing w:line="259" w:lineRule="auto"/>
        <w:jc w:val="left"/>
      </w:pPr>
      <w:r>
        <w:br w:type="page"/>
      </w:r>
    </w:p>
    <w:p w:rsidR="00D1337F" w:rsidRPr="006E79FB" w:rsidRDefault="00D1337F" w:rsidP="006E79FB">
      <w:r>
        <w:rPr>
          <w:b/>
        </w:rPr>
        <w:lastRenderedPageBreak/>
        <w:t xml:space="preserve">Задание 4. </w:t>
      </w:r>
      <w:r>
        <w:t>Построить профили по двум выбранным направлениям на карте, приняв горизонтальный масштаб равный масштабу карты.</w:t>
      </w:r>
      <w:bookmarkStart w:id="0" w:name="_GoBack"/>
      <w:bookmarkEnd w:id="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136"/>
        <w:gridCol w:w="992"/>
        <w:gridCol w:w="2546"/>
      </w:tblGrid>
      <w:tr w:rsidR="00EE2625" w:rsidTr="00304EB3"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hmax</w:t>
            </w:r>
          </w:p>
        </w:tc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hmin</w:t>
            </w:r>
          </w:p>
        </w:tc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h</w:t>
            </w:r>
            <w:r w:rsidRPr="00EE2625">
              <w:rPr>
                <w:noProof/>
                <w:szCs w:val="28"/>
                <w:lang w:eastAsia="ru-RU"/>
              </w:rPr>
              <w:t>профиля</w:t>
            </w:r>
          </w:p>
        </w:tc>
        <w:tc>
          <w:tcPr>
            <w:tcW w:w="1136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A1</w:t>
            </w:r>
          </w:p>
        </w:tc>
        <w:tc>
          <w:tcPr>
            <w:tcW w:w="992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B1</w:t>
            </w:r>
          </w:p>
        </w:tc>
        <w:tc>
          <w:tcPr>
            <w:tcW w:w="2546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Аи</w:t>
            </w:r>
          </w:p>
        </w:tc>
      </w:tr>
      <w:tr w:rsidR="00EE2625" w:rsidTr="00304EB3"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t>39</w:t>
            </w:r>
            <w:r w:rsidRPr="00EE2625">
              <w:rPr>
                <w:noProof/>
                <w:szCs w:val="28"/>
                <w:lang w:eastAsia="ru-RU"/>
              </w:rPr>
              <w:t>м</w:t>
            </w:r>
          </w:p>
        </w:tc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t>15</w:t>
            </w:r>
            <w:r w:rsidRPr="00EE2625">
              <w:rPr>
                <w:noProof/>
                <w:szCs w:val="28"/>
                <w:lang w:eastAsia="ru-RU"/>
              </w:rPr>
              <w:t>м</w:t>
            </w:r>
          </w:p>
        </w:tc>
        <w:tc>
          <w:tcPr>
            <w:tcW w:w="1557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t>24</w:t>
            </w:r>
            <w:r w:rsidRPr="00EE2625">
              <w:rPr>
                <w:noProof/>
                <w:szCs w:val="28"/>
                <w:lang w:eastAsia="ru-RU"/>
              </w:rPr>
              <w:t>м</w:t>
            </w:r>
          </w:p>
        </w:tc>
        <w:tc>
          <w:tcPr>
            <w:tcW w:w="1136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t>39</w:t>
            </w:r>
            <w:r w:rsidRPr="00EE2625">
              <w:rPr>
                <w:noProof/>
                <w:szCs w:val="28"/>
                <w:lang w:eastAsia="ru-RU"/>
              </w:rPr>
              <w:t>м</w:t>
            </w:r>
          </w:p>
        </w:tc>
        <w:tc>
          <w:tcPr>
            <w:tcW w:w="992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t>20.1</w:t>
            </w:r>
            <w:r w:rsidRPr="00EE2625">
              <w:rPr>
                <w:noProof/>
                <w:szCs w:val="28"/>
                <w:lang w:eastAsia="ru-RU"/>
              </w:rPr>
              <w:t>м</w:t>
            </w:r>
          </w:p>
        </w:tc>
        <w:tc>
          <w:tcPr>
            <w:tcW w:w="2546" w:type="dxa"/>
          </w:tcPr>
          <w:p w:rsidR="00EE2625" w:rsidRPr="00EE2625" w:rsidRDefault="00EE2625" w:rsidP="00304EB3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>
              <w:rPr>
                <w:szCs w:val="28"/>
              </w:rPr>
              <w:t>74</w:t>
            </w:r>
            <w:r>
              <w:rPr>
                <w:rFonts w:cs="Times New Roman"/>
                <w:szCs w:val="28"/>
              </w:rPr>
              <w:t>°</w:t>
            </w:r>
            <w:r>
              <w:rPr>
                <w:szCs w:val="28"/>
              </w:rPr>
              <w:t xml:space="preserve"> +1</w:t>
            </w:r>
            <w:r>
              <w:rPr>
                <w:rFonts w:cs="Times New Roman"/>
                <w:szCs w:val="28"/>
              </w:rPr>
              <w:t>°</w:t>
            </w:r>
            <w:r>
              <w:rPr>
                <w:szCs w:val="28"/>
              </w:rPr>
              <w:t xml:space="preserve"> 15´=75</w:t>
            </w:r>
            <w:r>
              <w:rPr>
                <w:rFonts w:cs="Times New Roman"/>
                <w:szCs w:val="28"/>
              </w:rPr>
              <w:t>°</w:t>
            </w:r>
            <w:r>
              <w:rPr>
                <w:szCs w:val="28"/>
              </w:rPr>
              <w:t xml:space="preserve"> 15</w:t>
            </w:r>
            <w:r w:rsidRPr="00EE2625">
              <w:rPr>
                <w:szCs w:val="28"/>
              </w:rPr>
              <w:t>´</w:t>
            </w:r>
          </w:p>
        </w:tc>
      </w:tr>
    </w:tbl>
    <w:p w:rsidR="00EE2625" w:rsidRPr="008347B7" w:rsidRDefault="00EE2625" w:rsidP="003232BB">
      <w:pPr>
        <w:spacing w:line="240" w:lineRule="auto"/>
        <w:rPr>
          <w:noProof/>
          <w:szCs w:val="28"/>
          <w:lang w:eastAsia="ru-RU"/>
        </w:rPr>
      </w:pPr>
    </w:p>
    <w:p w:rsidR="00D1337F" w:rsidRDefault="00426E21" w:rsidP="00D1337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940093" cy="7013051"/>
            <wp:effectExtent l="0" t="0" r="3810" b="0"/>
            <wp:docPr id="2" name="Рисунок 2" descr="https://sun9-63.userapi.com/impg/XBiq_cjOLmXDEsI5Mk929p3UMgz4CVZa3z4Srg/P-q3f9doTnY.jpg?size=899x1600&amp;quality=96&amp;proxy=1&amp;sign=2ea4692386b7b10a7c617ca0cbf9985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3.userapi.com/impg/XBiq_cjOLmXDEsI5Mk929p3UMgz4CVZa3z4Srg/P-q3f9doTnY.jpg?size=899x1600&amp;quality=96&amp;proxy=1&amp;sign=2ea4692386b7b10a7c617ca0cbf9985e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31" cy="703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9FB" w:rsidRDefault="008347B7" w:rsidP="006E79FB">
      <w:pPr>
        <w:jc w:val="center"/>
      </w:pPr>
      <w:r>
        <w:t xml:space="preserve">Рисунок </w:t>
      </w:r>
      <w:r w:rsidR="004B6FF4">
        <w:t>6.</w:t>
      </w:r>
      <w:r w:rsidR="00AD0BCD">
        <w:t>1</w:t>
      </w:r>
      <w:r w:rsidR="00D1337F">
        <w:t xml:space="preserve"> – Профиль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136"/>
        <w:gridCol w:w="992"/>
        <w:gridCol w:w="2546"/>
      </w:tblGrid>
      <w:tr w:rsidR="00EE2625" w:rsidTr="00EE2625"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lastRenderedPageBreak/>
              <w:t>hmax</w:t>
            </w:r>
          </w:p>
        </w:tc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hmin</w:t>
            </w:r>
          </w:p>
        </w:tc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h</w:t>
            </w:r>
            <w:r w:rsidRPr="00EE2625">
              <w:rPr>
                <w:noProof/>
                <w:szCs w:val="28"/>
                <w:lang w:eastAsia="ru-RU"/>
              </w:rPr>
              <w:t>профиля</w:t>
            </w:r>
          </w:p>
        </w:tc>
        <w:tc>
          <w:tcPr>
            <w:tcW w:w="1136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A1</w:t>
            </w:r>
          </w:p>
        </w:tc>
        <w:tc>
          <w:tcPr>
            <w:tcW w:w="992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val="en-US" w:eastAsia="ru-RU"/>
              </w:rPr>
              <w:t>B1</w:t>
            </w:r>
          </w:p>
        </w:tc>
        <w:tc>
          <w:tcPr>
            <w:tcW w:w="2546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Аи</w:t>
            </w:r>
          </w:p>
        </w:tc>
      </w:tr>
      <w:tr w:rsidR="00EE2625" w:rsidTr="00EE2625"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25м</w:t>
            </w:r>
          </w:p>
        </w:tc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10м</w:t>
            </w:r>
          </w:p>
        </w:tc>
        <w:tc>
          <w:tcPr>
            <w:tcW w:w="1557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3м</w:t>
            </w:r>
          </w:p>
        </w:tc>
        <w:tc>
          <w:tcPr>
            <w:tcW w:w="1136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25м</w:t>
            </w:r>
          </w:p>
        </w:tc>
        <w:tc>
          <w:tcPr>
            <w:tcW w:w="992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eastAsia="ru-RU"/>
              </w:rPr>
            </w:pPr>
            <w:r w:rsidRPr="00EE2625">
              <w:rPr>
                <w:noProof/>
                <w:szCs w:val="28"/>
                <w:lang w:eastAsia="ru-RU"/>
              </w:rPr>
              <w:t>22м</w:t>
            </w:r>
          </w:p>
        </w:tc>
        <w:tc>
          <w:tcPr>
            <w:tcW w:w="2546" w:type="dxa"/>
          </w:tcPr>
          <w:p w:rsidR="00EE2625" w:rsidRPr="00EE2625" w:rsidRDefault="00EE2625" w:rsidP="000572FE">
            <w:pPr>
              <w:spacing w:line="240" w:lineRule="auto"/>
              <w:rPr>
                <w:noProof/>
                <w:szCs w:val="28"/>
                <w:lang w:val="en-US" w:eastAsia="ru-RU"/>
              </w:rPr>
            </w:pPr>
            <w:r w:rsidRPr="00EE2625">
              <w:rPr>
                <w:szCs w:val="28"/>
              </w:rPr>
              <w:t>46</w:t>
            </w:r>
            <w:r w:rsidRPr="00EE2625">
              <w:rPr>
                <w:rFonts w:cs="Times New Roman"/>
                <w:szCs w:val="28"/>
              </w:rPr>
              <w:t>°</w:t>
            </w:r>
            <w:r w:rsidRPr="00EE2625">
              <w:rPr>
                <w:szCs w:val="28"/>
              </w:rPr>
              <w:t xml:space="preserve"> +1</w:t>
            </w:r>
            <w:r w:rsidRPr="00EE2625">
              <w:rPr>
                <w:rFonts w:cs="Times New Roman"/>
                <w:szCs w:val="28"/>
              </w:rPr>
              <w:t>°</w:t>
            </w:r>
            <w:r w:rsidRPr="00EE2625">
              <w:rPr>
                <w:szCs w:val="28"/>
              </w:rPr>
              <w:t xml:space="preserve"> 15´=47</w:t>
            </w:r>
            <w:r w:rsidRPr="00EE2625">
              <w:rPr>
                <w:rFonts w:cs="Times New Roman"/>
                <w:szCs w:val="28"/>
              </w:rPr>
              <w:t>°</w:t>
            </w:r>
            <w:r w:rsidRPr="00EE2625">
              <w:rPr>
                <w:szCs w:val="28"/>
              </w:rPr>
              <w:t xml:space="preserve"> 15´</w:t>
            </w:r>
          </w:p>
        </w:tc>
      </w:tr>
    </w:tbl>
    <w:p w:rsidR="006E79FB" w:rsidRDefault="006E79FB" w:rsidP="00D1337F">
      <w:pPr>
        <w:jc w:val="center"/>
      </w:pPr>
    </w:p>
    <w:p w:rsidR="00D1337F" w:rsidRDefault="00426E21" w:rsidP="00D1337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88537" cy="7633252"/>
            <wp:effectExtent l="0" t="0" r="0" b="6350"/>
            <wp:docPr id="1" name="Рисунок 1" descr="https://sun9-34.userapi.com/impg/3gB0INiHuz_wKDdfIN7gUHcfwOTb_rRu_a1K-A/I7a74LDzGfQ.jpg?size=899x1600&amp;quality=96&amp;proxy=1&amp;sign=29e0badbbc6006b7aefdc6b3956b8df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4.userapi.com/impg/3gB0INiHuz_wKDdfIN7gUHcfwOTb_rRu_a1K-A/I7a74LDzGfQ.jpg?size=899x1600&amp;quality=96&amp;proxy=1&amp;sign=29e0badbbc6006b7aefdc6b3956b8df6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22" cy="765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37F" w:rsidRDefault="00AD0BCD" w:rsidP="00D1337F">
      <w:pPr>
        <w:jc w:val="center"/>
      </w:pPr>
      <w:r>
        <w:t>Рисунок 6.2</w:t>
      </w:r>
      <w:r w:rsidR="00D1337F">
        <w:t xml:space="preserve"> – Профиль 2</w:t>
      </w:r>
    </w:p>
    <w:p w:rsidR="00D1337F" w:rsidRDefault="00D1337F" w:rsidP="00D1337F">
      <w:r>
        <w:rPr>
          <w:b/>
        </w:rPr>
        <w:lastRenderedPageBreak/>
        <w:t>Задание 5.</w:t>
      </w:r>
      <w:r>
        <w:t xml:space="preserve"> Выбрать 10 контрольных точек. Используя шкалу заложений, определить по карте крутизну и форму склона на котором расположена каждая точка.</w:t>
      </w:r>
    </w:p>
    <w:p w:rsidR="00D1337F" w:rsidRDefault="00AD0BCD" w:rsidP="00AD0BCD">
      <w:pPr>
        <w:ind w:firstLine="708"/>
        <w:jc w:val="left"/>
      </w:pPr>
      <w:r>
        <w:t>Карта с точками находится в «Приложении А»</w:t>
      </w:r>
    </w:p>
    <w:p w:rsidR="00D1337F" w:rsidRDefault="00D1337F" w:rsidP="00D1337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173095" cy="1351280"/>
            <wp:effectExtent l="0" t="0" r="8255" b="1270"/>
            <wp:docPr id="3" name="Рисунок 3" descr="https://sun9-19.userapi.com/impg/76ypazsXzzpr-ZcqrE1Xj52DACiG8I_uwOJUdg/-kV_vnWw34g.jpg?size=1920x1600&amp;quality=96&amp;proxy=1&amp;sign=e573c6e47c05ffbdfc2b4d7b11f8d39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https://sun9-19.userapi.com/impg/76ypazsXzzpr-ZcqrE1Xj52DACiG8I_uwOJUdg/-kV_vnWw34g.jpg?size=1920x1600&amp;quality=96&amp;proxy=1&amp;sign=e573c6e47c05ffbdfc2b4d7b11f8d399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99" b="2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37F" w:rsidRDefault="00AD0BCD" w:rsidP="00D1337F">
      <w:pPr>
        <w:jc w:val="center"/>
      </w:pPr>
      <w:r>
        <w:t>Рисунок 6.3</w:t>
      </w:r>
      <w:r w:rsidR="00D1337F">
        <w:t xml:space="preserve"> – Шкала заложений</w:t>
      </w:r>
    </w:p>
    <w:p w:rsidR="00D1337F" w:rsidRDefault="00D1337F" w:rsidP="00D1337F">
      <w:r>
        <w:t xml:space="preserve">Таблица 3 – Задание 5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2490"/>
        <w:gridCol w:w="3005"/>
        <w:gridCol w:w="3146"/>
      </w:tblGrid>
      <w:tr w:rsidR="00D1337F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 w:rsidR="00D1337F" w:rsidRDefault="00D1337F">
            <w:pPr>
              <w:spacing w:line="240" w:lineRule="auto"/>
              <w:ind w:hanging="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точки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Координаты точек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Крутизна склона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37F" w:rsidRDefault="00D1337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склона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55’20’’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17</w:t>
            </w:r>
            <w:r w:rsidRPr="009B3C2E">
              <w:rPr>
                <w:rFonts w:cs="Times New Roman"/>
                <w:sz w:val="22"/>
                <w:lang w:val="en-US"/>
              </w:rPr>
              <w:t xml:space="preserve">’40’’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ровный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50’40’’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18</w:t>
            </w:r>
            <w:r w:rsidRPr="009B3C2E">
              <w:rPr>
                <w:rFonts w:cs="Times New Roman"/>
                <w:sz w:val="22"/>
                <w:lang w:val="en-US"/>
              </w:rPr>
              <w:t xml:space="preserve">’50’’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FE699A" w:rsidRDefault="00FE699A" w:rsidP="000F263F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3</w:t>
            </w:r>
            <w:r w:rsidR="009B3C2E">
              <w:rPr>
                <w:sz w:val="20"/>
                <w:szCs w:val="20"/>
              </w:rPr>
              <w:t>0</w:t>
            </w:r>
            <w:r>
              <w:rPr>
                <w:rFonts w:cs="Times New Roman"/>
                <w:sz w:val="20"/>
                <w:szCs w:val="20"/>
              </w:rPr>
              <w:t>'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вогнутый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56’10’’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19</w:t>
            </w:r>
            <w:r w:rsidRPr="009B3C2E">
              <w:rPr>
                <w:rFonts w:cs="Times New Roman"/>
                <w:sz w:val="22"/>
                <w:lang w:val="en-US"/>
              </w:rPr>
              <w:t xml:space="preserve">’00’’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FE699A" w:rsidRDefault="00FE699A" w:rsidP="000F263F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  <w:lang w:val="en-US"/>
              </w:rPr>
              <w:t>30’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выпуклый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51’30’’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19</w:t>
            </w:r>
            <w:r w:rsidRPr="009B3C2E">
              <w:rPr>
                <w:rFonts w:cs="Times New Roman"/>
                <w:sz w:val="22"/>
                <w:lang w:val="en-US"/>
              </w:rPr>
              <w:t xml:space="preserve">’10’’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FE699A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выпуклый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50’10’’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16</w:t>
            </w:r>
            <w:r w:rsidRPr="009B3C2E">
              <w:rPr>
                <w:rFonts w:cs="Times New Roman"/>
                <w:sz w:val="22"/>
                <w:lang w:val="en-US"/>
              </w:rPr>
              <w:t xml:space="preserve">’40’’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ED5953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E7921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ровный</w:t>
            </w:r>
          </w:p>
        </w:tc>
      </w:tr>
      <w:tr w:rsidR="009B3C2E" w:rsidTr="00D1337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56’50’’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15</w:t>
            </w:r>
            <w:r w:rsidRPr="009B3C2E">
              <w:rPr>
                <w:rFonts w:cs="Times New Roman"/>
                <w:sz w:val="22"/>
                <w:lang w:val="en-US"/>
              </w:rPr>
              <w:t xml:space="preserve">’00’’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FE699A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выпуклый</w:t>
            </w:r>
          </w:p>
        </w:tc>
      </w:tr>
      <w:tr w:rsidR="00FE699A" w:rsidTr="00D1337F">
        <w:trPr>
          <w:trHeight w:val="17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99A" w:rsidRDefault="00FE699A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99A" w:rsidRPr="009B3C2E" w:rsidRDefault="00FE699A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58’50’’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FE699A" w:rsidRPr="009B3C2E" w:rsidRDefault="00FE699A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14</w:t>
            </w:r>
            <w:r w:rsidRPr="009B3C2E">
              <w:rPr>
                <w:rFonts w:cs="Times New Roman"/>
                <w:sz w:val="22"/>
                <w:lang w:val="en-US"/>
              </w:rPr>
              <w:t xml:space="preserve">’30’’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99A" w:rsidRDefault="00FE699A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99A" w:rsidRDefault="009E7921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ровный</w:t>
            </w:r>
          </w:p>
        </w:tc>
      </w:tr>
      <w:tr w:rsidR="009B3C2E" w:rsidTr="002E7A54">
        <w:trPr>
          <w:trHeight w:val="72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51’10’’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13</w:t>
            </w:r>
            <w:r w:rsidRPr="009B3C2E">
              <w:rPr>
                <w:rFonts w:cs="Times New Roman"/>
                <w:sz w:val="22"/>
                <w:lang w:val="en-US"/>
              </w:rPr>
              <w:t xml:space="preserve">’50’’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2E7A54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волнистый</w:t>
            </w:r>
          </w:p>
        </w:tc>
      </w:tr>
      <w:tr w:rsidR="009B3C2E" w:rsidTr="00D1337F">
        <w:trPr>
          <w:trHeight w:val="17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55’10’’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12</w:t>
            </w:r>
            <w:r w:rsidRPr="009B3C2E">
              <w:rPr>
                <w:rFonts w:cs="Times New Roman"/>
                <w:sz w:val="22"/>
                <w:lang w:val="en-US"/>
              </w:rPr>
              <w:t xml:space="preserve">’50’’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2E7A54" w:rsidRDefault="002E7A54" w:rsidP="000F263F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°10</w:t>
            </w:r>
            <w:r>
              <w:rPr>
                <w:rFonts w:cs="Times New Roman"/>
                <w:sz w:val="20"/>
                <w:szCs w:val="20"/>
                <w:lang w:val="en-US"/>
              </w:rPr>
              <w:t>’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вогнутый</w:t>
            </w:r>
          </w:p>
        </w:tc>
      </w:tr>
      <w:tr w:rsidR="009B3C2E" w:rsidTr="00D1337F">
        <w:trPr>
          <w:trHeight w:val="1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  <w:lang w:val="en-US"/>
              </w:rPr>
              <w:t>34</w:t>
            </w:r>
            <w:r w:rsidRPr="009B3C2E">
              <w:rPr>
                <w:rFonts w:cs="Times New Roman"/>
                <w:sz w:val="22"/>
                <w:lang w:val="en-US"/>
              </w:rPr>
              <w:sym w:font="Symbol" w:char="F0B0"/>
            </w:r>
            <w:r w:rsidRPr="009B3C2E">
              <w:rPr>
                <w:rFonts w:cs="Times New Roman"/>
                <w:sz w:val="22"/>
                <w:lang w:val="en-US"/>
              </w:rPr>
              <w:t>48’40’’</w:t>
            </w:r>
            <w:r w:rsidRPr="009B3C2E">
              <w:rPr>
                <w:rFonts w:cs="Times New Roman"/>
                <w:sz w:val="22"/>
              </w:rPr>
              <w:t xml:space="preserve"> вд </w:t>
            </w:r>
          </w:p>
          <w:p w:rsidR="009B3C2E" w:rsidRPr="009B3C2E" w:rsidRDefault="009B3C2E" w:rsidP="000F263F">
            <w:pPr>
              <w:spacing w:line="240" w:lineRule="auto"/>
              <w:rPr>
                <w:rFonts w:cs="Times New Roman"/>
                <w:sz w:val="22"/>
              </w:rPr>
            </w:pPr>
            <w:r w:rsidRPr="009B3C2E">
              <w:rPr>
                <w:rFonts w:cs="Times New Roman"/>
                <w:sz w:val="22"/>
              </w:rPr>
              <w:t>45</w:t>
            </w:r>
            <w:r w:rsidRPr="009B3C2E">
              <w:rPr>
                <w:rFonts w:cs="Times New Roman"/>
                <w:sz w:val="22"/>
              </w:rPr>
              <w:sym w:font="Symbol" w:char="F0B0"/>
            </w:r>
            <w:r w:rsidRPr="009B3C2E">
              <w:rPr>
                <w:rFonts w:cs="Times New Roman"/>
                <w:sz w:val="22"/>
              </w:rPr>
              <w:t>14</w:t>
            </w:r>
            <w:r w:rsidRPr="009B3C2E">
              <w:rPr>
                <w:rFonts w:cs="Times New Roman"/>
                <w:sz w:val="22"/>
                <w:lang w:val="en-US"/>
              </w:rPr>
              <w:t xml:space="preserve">’50’’ </w:t>
            </w:r>
            <w:r w:rsidRPr="009B3C2E">
              <w:rPr>
                <w:rFonts w:cs="Times New Roman"/>
                <w:sz w:val="22"/>
              </w:rPr>
              <w:t>сш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ED5953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</w:t>
            </w:r>
            <w:r>
              <w:rPr>
                <w:rFonts w:cs="Times New Roman"/>
                <w:sz w:val="20"/>
                <w:szCs w:val="20"/>
              </w:rPr>
              <w:t>°50</w:t>
            </w:r>
            <w:r>
              <w:rPr>
                <w:rFonts w:cs="Times New Roman"/>
                <w:sz w:val="20"/>
                <w:szCs w:val="20"/>
                <w:lang w:val="en-US"/>
              </w:rPr>
              <w:t>’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C2E" w:rsidRDefault="009B3C2E" w:rsidP="000F26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ровный</w:t>
            </w:r>
          </w:p>
        </w:tc>
      </w:tr>
    </w:tbl>
    <w:p w:rsidR="00AD0BCD" w:rsidRDefault="00AD0BCD">
      <w:pPr>
        <w:spacing w:line="259" w:lineRule="auto"/>
      </w:pPr>
      <w:r>
        <w:br w:type="page"/>
      </w:r>
    </w:p>
    <w:p w:rsidR="00D1337F" w:rsidRDefault="00D1337F" w:rsidP="00AD0BCD">
      <w:pPr>
        <w:pStyle w:val="1"/>
        <w:numPr>
          <w:ilvl w:val="0"/>
          <w:numId w:val="0"/>
        </w:numPr>
      </w:pPr>
      <w:r>
        <w:lastRenderedPageBreak/>
        <w:t>ВЫВОД</w:t>
      </w:r>
    </w:p>
    <w:p w:rsidR="00D1337F" w:rsidRPr="006919E0" w:rsidRDefault="00D1337F" w:rsidP="00D1337F">
      <w:r>
        <w:t>В данной лабораторной работе были изучены основные формы рельефа. Приобретён навык нахождения абсолютных высот точек и их взаимное превышение. Изучен метод построения профиля по выбранным направлениям и метод нахождения по карте крутизны и формы склона, используя шкалу заложений.</w:t>
      </w:r>
    </w:p>
    <w:p w:rsidR="00D1337F" w:rsidRDefault="00D1337F" w:rsidP="00D1337F">
      <w:r>
        <w:br w:type="page"/>
      </w:r>
    </w:p>
    <w:p w:rsidR="00D1337F" w:rsidRDefault="00D1337F" w:rsidP="00AD0BCD">
      <w:pPr>
        <w:jc w:val="center"/>
      </w:pPr>
      <w:r>
        <w:lastRenderedPageBreak/>
        <w:t>ПРИЛОЖЕНИЕ А</w:t>
      </w:r>
    </w:p>
    <w:p w:rsidR="00D1337F" w:rsidRDefault="00AD0BCD" w:rsidP="00D1337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07430" cy="8022866"/>
            <wp:effectExtent l="0" t="0" r="7620" b="0"/>
            <wp:docPr id="7" name="Рисунок 7" descr="https://sun9-31.userapi.com/impg/ErUn9yxUEmEwIajzDxC5V4V9VQjdv8JgT5lMug/1QbfbMLXMkk.jpg?size=899x1600&amp;quality=96&amp;proxy=1&amp;sign=39ef81000d8f9817ece42934f7fe3ba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31.userapi.com/impg/ErUn9yxUEmEwIajzDxC5V4V9VQjdv8JgT5lMug/1QbfbMLXMkk.jpg?size=899x1600&amp;quality=96&amp;proxy=1&amp;sign=39ef81000d8f9817ece42934f7fe3ba8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37" cy="804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6E5" w:rsidRPr="004566E5" w:rsidRDefault="00966948" w:rsidP="00FF4CAC">
      <w:pPr>
        <w:jc w:val="center"/>
      </w:pPr>
      <w:r>
        <w:t>Рисунок 6.4</w:t>
      </w:r>
      <w:r w:rsidR="00D1337F">
        <w:t xml:space="preserve"> – Карта</w:t>
      </w:r>
      <w:r w:rsidR="00C81B58">
        <w:t xml:space="preserve"> к заданию 2 и заданию 5</w:t>
      </w:r>
    </w:p>
    <w:sectPr w:rsidR="004566E5" w:rsidRPr="004566E5" w:rsidSect="007628D7">
      <w:headerReference w:type="default" r:id="rId12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A8C" w:rsidRDefault="00837A8C">
      <w:pPr>
        <w:spacing w:line="240" w:lineRule="auto"/>
      </w:pPr>
      <w:r>
        <w:separator/>
      </w:r>
    </w:p>
  </w:endnote>
  <w:endnote w:type="continuationSeparator" w:id="0">
    <w:p w:rsidR="00837A8C" w:rsidRDefault="00837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A8C" w:rsidRDefault="00837A8C">
      <w:pPr>
        <w:spacing w:line="240" w:lineRule="auto"/>
      </w:pPr>
      <w:r>
        <w:separator/>
      </w:r>
    </w:p>
  </w:footnote>
  <w:footnote w:type="continuationSeparator" w:id="0">
    <w:p w:rsidR="00837A8C" w:rsidRDefault="00837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6E21">
          <w:rPr>
            <w:noProof/>
          </w:rPr>
          <w:t>5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37F"/>
    <w:rsid w:val="00005096"/>
    <w:rsid w:val="000119B5"/>
    <w:rsid w:val="0001479E"/>
    <w:rsid w:val="000160A7"/>
    <w:rsid w:val="0002382B"/>
    <w:rsid w:val="00025A49"/>
    <w:rsid w:val="00031798"/>
    <w:rsid w:val="000442D8"/>
    <w:rsid w:val="00046BEC"/>
    <w:rsid w:val="000564DD"/>
    <w:rsid w:val="000572FE"/>
    <w:rsid w:val="000A68AD"/>
    <w:rsid w:val="000B2951"/>
    <w:rsid w:val="000B413D"/>
    <w:rsid w:val="000B4A87"/>
    <w:rsid w:val="000B4DC6"/>
    <w:rsid w:val="000C70EC"/>
    <w:rsid w:val="000C7946"/>
    <w:rsid w:val="000E158E"/>
    <w:rsid w:val="000E4442"/>
    <w:rsid w:val="000E4EDE"/>
    <w:rsid w:val="000F263F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0E83"/>
    <w:rsid w:val="0022376E"/>
    <w:rsid w:val="00223B37"/>
    <w:rsid w:val="00224414"/>
    <w:rsid w:val="0022793B"/>
    <w:rsid w:val="00231745"/>
    <w:rsid w:val="00235332"/>
    <w:rsid w:val="00245819"/>
    <w:rsid w:val="00251DEC"/>
    <w:rsid w:val="00253567"/>
    <w:rsid w:val="0026662A"/>
    <w:rsid w:val="00294EB4"/>
    <w:rsid w:val="002A4583"/>
    <w:rsid w:val="002A46C3"/>
    <w:rsid w:val="002A56B7"/>
    <w:rsid w:val="002A63B5"/>
    <w:rsid w:val="002B0182"/>
    <w:rsid w:val="002B04C6"/>
    <w:rsid w:val="002B0F6E"/>
    <w:rsid w:val="002B3CBE"/>
    <w:rsid w:val="002C2E43"/>
    <w:rsid w:val="002C4EEB"/>
    <w:rsid w:val="002D41EC"/>
    <w:rsid w:val="002E63F1"/>
    <w:rsid w:val="002E7A54"/>
    <w:rsid w:val="002E7B5F"/>
    <w:rsid w:val="002F7182"/>
    <w:rsid w:val="00302BEF"/>
    <w:rsid w:val="003106A0"/>
    <w:rsid w:val="00310A02"/>
    <w:rsid w:val="00316C8B"/>
    <w:rsid w:val="00320C3C"/>
    <w:rsid w:val="00320D35"/>
    <w:rsid w:val="003232BB"/>
    <w:rsid w:val="003258CA"/>
    <w:rsid w:val="00343655"/>
    <w:rsid w:val="00372100"/>
    <w:rsid w:val="00374CFC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26E21"/>
    <w:rsid w:val="00455C4D"/>
    <w:rsid w:val="00456515"/>
    <w:rsid w:val="004566E5"/>
    <w:rsid w:val="00461D15"/>
    <w:rsid w:val="00462EAA"/>
    <w:rsid w:val="00485F72"/>
    <w:rsid w:val="00492259"/>
    <w:rsid w:val="004A1CA5"/>
    <w:rsid w:val="004B1088"/>
    <w:rsid w:val="004B6FF4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60B1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919E0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6E79FB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2E1A"/>
    <w:rsid w:val="007938E0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47B7"/>
    <w:rsid w:val="00836A20"/>
    <w:rsid w:val="00837A8C"/>
    <w:rsid w:val="00842B3F"/>
    <w:rsid w:val="00843976"/>
    <w:rsid w:val="008446BC"/>
    <w:rsid w:val="008505D5"/>
    <w:rsid w:val="00850D5B"/>
    <w:rsid w:val="00872340"/>
    <w:rsid w:val="0088170E"/>
    <w:rsid w:val="008876A2"/>
    <w:rsid w:val="0089615F"/>
    <w:rsid w:val="008A093B"/>
    <w:rsid w:val="008B379D"/>
    <w:rsid w:val="008D2114"/>
    <w:rsid w:val="008D3C23"/>
    <w:rsid w:val="008D771C"/>
    <w:rsid w:val="008D7F1D"/>
    <w:rsid w:val="008F4305"/>
    <w:rsid w:val="008F63E2"/>
    <w:rsid w:val="00913A9F"/>
    <w:rsid w:val="009149F4"/>
    <w:rsid w:val="009555F5"/>
    <w:rsid w:val="00955855"/>
    <w:rsid w:val="00961B8F"/>
    <w:rsid w:val="00966948"/>
    <w:rsid w:val="009763C9"/>
    <w:rsid w:val="009830B8"/>
    <w:rsid w:val="00985EAD"/>
    <w:rsid w:val="0099181A"/>
    <w:rsid w:val="0099284C"/>
    <w:rsid w:val="00994E0F"/>
    <w:rsid w:val="009A0625"/>
    <w:rsid w:val="009B1DF8"/>
    <w:rsid w:val="009B1ECE"/>
    <w:rsid w:val="009B3C2E"/>
    <w:rsid w:val="009B7022"/>
    <w:rsid w:val="009E125D"/>
    <w:rsid w:val="009E2376"/>
    <w:rsid w:val="009E4572"/>
    <w:rsid w:val="009E7921"/>
    <w:rsid w:val="009F3CAB"/>
    <w:rsid w:val="00A0497C"/>
    <w:rsid w:val="00A06F75"/>
    <w:rsid w:val="00A1450A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2E32"/>
    <w:rsid w:val="00A87C79"/>
    <w:rsid w:val="00A92281"/>
    <w:rsid w:val="00AA7C67"/>
    <w:rsid w:val="00AC5CC7"/>
    <w:rsid w:val="00AC69FA"/>
    <w:rsid w:val="00AC7022"/>
    <w:rsid w:val="00AD0BCD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170EF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B58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07E9"/>
    <w:rsid w:val="00D01801"/>
    <w:rsid w:val="00D1337F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29B2"/>
    <w:rsid w:val="00DA5F03"/>
    <w:rsid w:val="00DB3D18"/>
    <w:rsid w:val="00DD246B"/>
    <w:rsid w:val="00DE5974"/>
    <w:rsid w:val="00DF2B09"/>
    <w:rsid w:val="00E00BFF"/>
    <w:rsid w:val="00E0494C"/>
    <w:rsid w:val="00E07143"/>
    <w:rsid w:val="00E076F5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D5953"/>
    <w:rsid w:val="00EE06C2"/>
    <w:rsid w:val="00EE2625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571BD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E699A"/>
    <w:rsid w:val="00FF1D48"/>
    <w:rsid w:val="00FF4CAC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BD4576-350A-4737-B010-87462256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E262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8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8CBC5-8449-4958-A958-EC68C0E47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279</TotalTime>
  <Pages>8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26</cp:revision>
  <cp:lastPrinted>2019-12-09T10:24:00Z</cp:lastPrinted>
  <dcterms:created xsi:type="dcterms:W3CDTF">2020-12-25T18:13:00Z</dcterms:created>
  <dcterms:modified xsi:type="dcterms:W3CDTF">2020-12-29T10:48:00Z</dcterms:modified>
</cp:coreProperties>
</file>